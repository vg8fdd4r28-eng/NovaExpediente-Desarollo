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779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7802"/>
      </w:tblGrid>
      <w:tr w:rsidR="009145D0" w:rsidRPr="00CD6B36" w14:paraId="76E82052" w14:textId="77777777" w:rsidTr="009145D0">
        <w:tc>
          <w:tcPr>
            <w:tcW w:w="2977" w:type="dxa"/>
          </w:tcPr>
          <w:tbl>
            <w:tblPr>
              <w:tblStyle w:val="Tablaconcuadrcula"/>
              <w:tblpPr w:vertAnchor="text" w:horzAnchor="margin" w:tblpY="63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bottom w:w="17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52"/>
            </w:tblGrid>
            <w:tr w:rsidR="00270697" w:rsidRPr="00CD6B36" w14:paraId="19AD1E5B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04B11CDE" w14:textId="77777777" w:rsidR="00270697" w:rsidRPr="00CD6B36" w:rsidRDefault="00083D65" w:rsidP="002104E8">
                  <w:pPr>
                    <w:pStyle w:val="TTULOpanelizquierd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TECHNICAL SKILLS</w:t>
                  </w:r>
                </w:p>
              </w:tc>
            </w:tr>
            <w:tr w:rsidR="00270697" w:rsidRPr="00CD6B36" w14:paraId="6333D09C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21725B42" w14:textId="77777777" w:rsidR="00270697" w:rsidRPr="00CD6B36" w:rsidRDefault="00AD2697" w:rsidP="00DC7530">
                  <w:pPr>
                    <w:pStyle w:val="Pearrafopanelizquierd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habilidadesTecnicas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256CE7">
                    <w:rPr>
                      <w:noProof/>
                      <w:lang w:val="en-US"/>
                    </w:rPr>
                    <w:t>«habilidadesTecnicas»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3B23B06B" w14:textId="77777777" w:rsidR="00083D65" w:rsidRPr="00CD6B36" w:rsidRDefault="00083D65" w:rsidP="00DC7530">
                  <w:pPr>
                    <w:pStyle w:val="Pearrafopanelizquierdo"/>
                    <w:rPr>
                      <w:lang w:val="en-US"/>
                    </w:rPr>
                  </w:pPr>
                </w:p>
              </w:tc>
            </w:tr>
            <w:tr w:rsidR="00270697" w:rsidRPr="00CD6B36" w14:paraId="302BC6D6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55D6E569" w14:textId="77777777" w:rsidR="00270697" w:rsidRPr="00CD6B36" w:rsidRDefault="009500EE" w:rsidP="00DC7530">
                  <w:pPr>
                    <w:pStyle w:val="TTULOpanelizquierd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LANGUAGES</w:t>
                  </w:r>
                </w:p>
              </w:tc>
            </w:tr>
            <w:tr w:rsidR="00270697" w:rsidRPr="00CD6B36" w14:paraId="45985E1E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1A77C37B" w14:textId="77777777" w:rsidR="00270697" w:rsidRPr="00CD6B36" w:rsidRDefault="00AD2697" w:rsidP="00DC7530">
                  <w:pPr>
                    <w:pStyle w:val="Textobulletpanelizquierd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idioma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256CE7">
                    <w:rPr>
                      <w:noProof/>
                      <w:lang w:val="en-US"/>
                    </w:rPr>
                    <w:t>«idioma»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7F9300F3" w14:textId="77777777" w:rsidR="00270697" w:rsidRPr="00CD6B36" w:rsidRDefault="00270697" w:rsidP="00AD2697">
                  <w:pPr>
                    <w:pStyle w:val="Textobulletpanelizquierdo"/>
                    <w:numPr>
                      <w:ilvl w:val="0"/>
                      <w:numId w:val="0"/>
                    </w:numPr>
                    <w:rPr>
                      <w:lang w:val="en-US"/>
                    </w:rPr>
                  </w:pPr>
                </w:p>
              </w:tc>
            </w:tr>
            <w:tr w:rsidR="00270697" w:rsidRPr="00CD6B36" w14:paraId="4685763B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015F77D9" w14:textId="77777777" w:rsidR="00270697" w:rsidRPr="00CD6B36" w:rsidRDefault="003161C9" w:rsidP="00270697">
                  <w:pPr>
                    <w:pStyle w:val="NormalWeb"/>
                    <w:spacing w:before="0" w:beforeAutospacing="0" w:after="0" w:afterAutospacing="0" w:line="300" w:lineRule="auto"/>
                    <w:rPr>
                      <w:sz w:val="18"/>
                      <w:szCs w:val="18"/>
                    </w:rPr>
                  </w:pPr>
                  <w:r w:rsidRPr="00CD6B36">
                    <w:rPr>
                      <w:rFonts w:ascii="Arial" w:eastAsia="+mn-ea" w:hAnsi="Arial" w:cs="Arial"/>
                      <w:b/>
                      <w:bCs/>
                      <w:color w:val="39A2CF"/>
                      <w:kern w:val="24"/>
                      <w:sz w:val="18"/>
                      <w:szCs w:val="18"/>
                    </w:rPr>
                    <w:t>COURSES</w:t>
                  </w:r>
                </w:p>
              </w:tc>
            </w:tr>
            <w:tr w:rsidR="00270697" w:rsidRPr="00CD6B36" w14:paraId="39533844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09158A55" w14:textId="77777777" w:rsidR="003161C9" w:rsidRPr="00CD6B36" w:rsidRDefault="00AD2697" w:rsidP="003161C9">
                  <w:pPr>
                    <w:pStyle w:val="Textobulletpanelizquierd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curso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256CE7">
                    <w:rPr>
                      <w:noProof/>
                      <w:lang w:val="en-US"/>
                    </w:rPr>
                    <w:t>«curso»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1A68961B" w14:textId="77777777" w:rsidR="00270697" w:rsidRPr="00CD6B36" w:rsidRDefault="00270697" w:rsidP="00AD2697">
                  <w:pPr>
                    <w:pStyle w:val="Textobulletpanelizquierdo"/>
                    <w:numPr>
                      <w:ilvl w:val="0"/>
                      <w:numId w:val="0"/>
                    </w:numPr>
                    <w:rPr>
                      <w:lang w:val="en-US"/>
                    </w:rPr>
                  </w:pPr>
                </w:p>
              </w:tc>
            </w:tr>
            <w:tr w:rsidR="00270697" w:rsidRPr="00CD6B36" w14:paraId="1677D985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48A253DB" w14:textId="77777777" w:rsidR="00270697" w:rsidRPr="00CD6B36" w:rsidRDefault="003161C9" w:rsidP="003077A0">
                  <w:pPr>
                    <w:pStyle w:val="TTULOpanelizquierd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CERTIFICATIONS</w:t>
                  </w:r>
                </w:p>
              </w:tc>
            </w:tr>
            <w:tr w:rsidR="00270697" w:rsidRPr="00CD6B36" w14:paraId="4E47CADB" w14:textId="77777777" w:rsidTr="00270697">
              <w:trPr>
                <w:trHeight w:val="82"/>
              </w:trPr>
              <w:tc>
                <w:tcPr>
                  <w:tcW w:w="2552" w:type="dxa"/>
                  <w:shd w:val="clear" w:color="auto" w:fill="auto"/>
                </w:tcPr>
                <w:p w14:paraId="0EE07872" w14:textId="77777777" w:rsidR="003161C9" w:rsidRPr="00CD6B36" w:rsidRDefault="00AD2697" w:rsidP="003161C9">
                  <w:pPr>
                    <w:pStyle w:val="Textobulletpanelizquierd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certificacion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256CE7">
                    <w:rPr>
                      <w:noProof/>
                      <w:lang w:val="en-US"/>
                    </w:rPr>
                    <w:t>«certificacion»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54795892" w14:textId="77777777" w:rsidR="00270697" w:rsidRPr="00CD6B36" w:rsidRDefault="00270697" w:rsidP="00AD2697">
                  <w:pPr>
                    <w:pStyle w:val="Textobulletpanelizquierdo"/>
                    <w:numPr>
                      <w:ilvl w:val="0"/>
                      <w:numId w:val="0"/>
                    </w:numPr>
                    <w:rPr>
                      <w:lang w:val="en-US"/>
                    </w:rPr>
                  </w:pPr>
                </w:p>
              </w:tc>
            </w:tr>
          </w:tbl>
          <w:p w14:paraId="333E0A07" w14:textId="77777777" w:rsidR="00FF0E87" w:rsidRPr="00CD6B36" w:rsidRDefault="00FF0E87"/>
        </w:tc>
        <w:tc>
          <w:tcPr>
            <w:tcW w:w="7802" w:type="dxa"/>
          </w:tcPr>
          <w:tbl>
            <w:tblPr>
              <w:tblStyle w:val="Tablaconcuadrcula"/>
              <w:tblpPr w:vertAnchor="text" w:horzAnchor="page" w:tblpX="4073" w:tblpY="1"/>
              <w:tblW w:w="74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bottom w:w="454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81"/>
            </w:tblGrid>
            <w:tr w:rsidR="00FF0E87" w:rsidRPr="00CD6B36" w14:paraId="7C2AC2E0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6E13798B" w14:textId="77777777" w:rsidR="00FF0E87" w:rsidRPr="00CD6B36" w:rsidRDefault="00E103E5" w:rsidP="00C440CA">
                  <w:pPr>
                    <w:pStyle w:val="TTULOpanelderech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PROFESSIONAL PROFILE</w:t>
                  </w:r>
                </w:p>
              </w:tc>
            </w:tr>
            <w:tr w:rsidR="00FF0E87" w:rsidRPr="00CD6B36" w14:paraId="32DB6D71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0F831579" w14:textId="77777777" w:rsidR="00FF0E87" w:rsidRPr="00CD6B36" w:rsidRDefault="00AD2697" w:rsidP="0086613C">
                  <w:pPr>
                    <w:pStyle w:val="Prraf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perfilProfesional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256CE7">
                    <w:rPr>
                      <w:noProof/>
                      <w:lang w:val="en-US"/>
                    </w:rPr>
                    <w:t>«perfilProfesional»</w:t>
                  </w:r>
                  <w:r>
                    <w:rPr>
                      <w:lang w:val="en-US"/>
                    </w:rPr>
                    <w:fldChar w:fldCharType="end"/>
                  </w:r>
                </w:p>
              </w:tc>
            </w:tr>
            <w:tr w:rsidR="00FF0E87" w:rsidRPr="00CD6B36" w14:paraId="2163DA26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27026184" w14:textId="77777777" w:rsidR="00FF0E87" w:rsidRPr="00CD6B36" w:rsidRDefault="00E103E5" w:rsidP="00C440CA">
                  <w:pPr>
                    <w:pStyle w:val="TTULOpanelderech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PROFESSIONAL EXPERIENCE</w:t>
                  </w:r>
                </w:p>
              </w:tc>
            </w:tr>
            <w:tr w:rsidR="00FF0E87" w:rsidRPr="00CD6B36" w14:paraId="4421B40A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0EB4AB71" w14:textId="77777777" w:rsidR="00E71FF0" w:rsidRPr="00AD2697" w:rsidRDefault="00AD2697" w:rsidP="00AD2697">
                  <w:pPr>
                    <w:pStyle w:val="TtuloCompaa"/>
                    <w:contextualSpacing w:val="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experienciaLaboral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256CE7">
                    <w:rPr>
                      <w:noProof/>
                      <w:lang w:val="en-US"/>
                    </w:rPr>
                    <w:t>«experienciaLaboral»</w:t>
                  </w:r>
                  <w:r>
                    <w:rPr>
                      <w:lang w:val="en-US"/>
                    </w:rPr>
                    <w:fldChar w:fldCharType="end"/>
                  </w:r>
                </w:p>
              </w:tc>
            </w:tr>
            <w:tr w:rsidR="00FF0E87" w:rsidRPr="00CD6B36" w14:paraId="3D6CB68D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5C04C0FE" w14:textId="77777777" w:rsidR="00FF0E87" w:rsidRPr="00CD6B36" w:rsidRDefault="00D12BD0" w:rsidP="009B247E">
                  <w:pPr>
                    <w:pStyle w:val="TTULOpanelderecho"/>
                    <w:rPr>
                      <w:lang w:val="en-US"/>
                    </w:rPr>
                  </w:pPr>
                  <w:r w:rsidRPr="00CD6B36">
                    <w:rPr>
                      <w:lang w:val="en-US"/>
                    </w:rPr>
                    <w:t>ACADEMIC EXPERIENCE</w:t>
                  </w:r>
                </w:p>
              </w:tc>
            </w:tr>
            <w:tr w:rsidR="00FF0E87" w:rsidRPr="00CD6B36" w14:paraId="239637D4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0EA416BE" w14:textId="77777777" w:rsidR="00FF0E87" w:rsidRPr="00CD6B36" w:rsidRDefault="00AD2697" w:rsidP="009E2B1C">
                  <w:pPr>
                    <w:pStyle w:val="Textobulletpanelderecho"/>
                    <w:numPr>
                      <w:ilvl w:val="0"/>
                      <w:numId w:val="26"/>
                    </w:numPr>
                    <w:spacing w:after="120"/>
                    <w:ind w:left="288" w:hanging="288"/>
                    <w:contextualSpacing w:val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fldChar w:fldCharType="begin"/>
                  </w:r>
                  <w:r>
                    <w:rPr>
                      <w:lang w:val="en-US"/>
                    </w:rPr>
                    <w:instrText xml:space="preserve"> MERGEFIELD  universidad  \* MERGEFORMAT </w:instrText>
                  </w:r>
                  <w:r>
                    <w:rPr>
                      <w:lang w:val="en-US"/>
                    </w:rPr>
                    <w:fldChar w:fldCharType="separate"/>
                  </w:r>
                  <w:r w:rsidR="00256CE7">
                    <w:rPr>
                      <w:noProof/>
                      <w:lang w:val="en-US"/>
                    </w:rPr>
                    <w:t>«universidad»</w:t>
                  </w:r>
                  <w:r>
                    <w:rPr>
                      <w:lang w:val="en-US"/>
                    </w:rPr>
                    <w:fldChar w:fldCharType="end"/>
                  </w:r>
                </w:p>
                <w:p w14:paraId="4809307E" w14:textId="77777777" w:rsidR="00FF0E87" w:rsidRPr="00CD6B36" w:rsidRDefault="00FF0E87" w:rsidP="00AD2697">
                  <w:pPr>
                    <w:pStyle w:val="Textobulletpanelderecho"/>
                    <w:numPr>
                      <w:ilvl w:val="0"/>
                      <w:numId w:val="0"/>
                    </w:numPr>
                    <w:rPr>
                      <w:lang w:val="en-US"/>
                    </w:rPr>
                  </w:pPr>
                </w:p>
              </w:tc>
            </w:tr>
          </w:tbl>
          <w:p w14:paraId="54E882A0" w14:textId="77777777" w:rsidR="00FF0E87" w:rsidRPr="00CD6B36" w:rsidRDefault="00FF0E87" w:rsidP="009B247E">
            <w:pPr>
              <w:pStyle w:val="Prrafo"/>
              <w:rPr>
                <w:lang w:val="en-US"/>
              </w:rPr>
            </w:pPr>
          </w:p>
        </w:tc>
      </w:tr>
    </w:tbl>
    <w:p w14:paraId="422CCEB8" w14:textId="77777777" w:rsidR="00E94F4B" w:rsidRPr="00CD6B36" w:rsidRDefault="00E94F4B" w:rsidP="009B247E">
      <w:pPr>
        <w:pStyle w:val="Prrafo"/>
        <w:rPr>
          <w:lang w:val="en-US"/>
        </w:rPr>
      </w:pPr>
    </w:p>
    <w:sectPr w:rsidR="00E94F4B" w:rsidRPr="00CD6B36" w:rsidSect="00C7620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851" w:left="1440" w:header="328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2A49F" w14:textId="77777777" w:rsidR="00F06988" w:rsidRDefault="00F06988" w:rsidP="00E94F4B">
      <w:r>
        <w:separator/>
      </w:r>
    </w:p>
  </w:endnote>
  <w:endnote w:type="continuationSeparator" w:id="0">
    <w:p w14:paraId="5C7535F1" w14:textId="77777777" w:rsidR="00F06988" w:rsidRDefault="00F06988" w:rsidP="00E94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1FE3C" w14:textId="77777777" w:rsidR="00A862FC" w:rsidRDefault="00A862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66276" w14:textId="77777777" w:rsidR="00A862FC" w:rsidRDefault="00A862F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79B17" w14:textId="77777777" w:rsidR="00A862FC" w:rsidRDefault="00A862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1738C" w14:textId="77777777" w:rsidR="00F06988" w:rsidRDefault="00F06988" w:rsidP="00E94F4B">
      <w:r>
        <w:separator/>
      </w:r>
    </w:p>
  </w:footnote>
  <w:footnote w:type="continuationSeparator" w:id="0">
    <w:p w14:paraId="4E861B20" w14:textId="77777777" w:rsidR="00F06988" w:rsidRDefault="00F06988" w:rsidP="00E94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B8E72" w14:textId="77777777" w:rsidR="00A862FC" w:rsidRDefault="00A862F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vertAnchor="page" w:horzAnchor="margin" w:tblpXSpec="center" w:tblpY="2553"/>
      <w:tblW w:w="107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bottom w:w="85" w:type="dxa"/>
        <w:right w:w="0" w:type="dxa"/>
      </w:tblCellMar>
      <w:tblLook w:val="04A0" w:firstRow="1" w:lastRow="0" w:firstColumn="1" w:lastColumn="0" w:noHBand="0" w:noVBand="1"/>
    </w:tblPr>
    <w:tblGrid>
      <w:gridCol w:w="10746"/>
    </w:tblGrid>
    <w:tr w:rsidR="000540DB" w14:paraId="2C022658" w14:textId="77777777" w:rsidTr="00C043F4">
      <w:tc>
        <w:tcPr>
          <w:tcW w:w="10746" w:type="dxa"/>
        </w:tcPr>
        <w:p w14:paraId="197B5896" w14:textId="77777777" w:rsidR="000540DB" w:rsidRPr="00392834" w:rsidRDefault="009D2046" w:rsidP="0086613C">
          <w:pPr>
            <w:pStyle w:val="NOMBREDELPROFESIONAL"/>
            <w:framePr w:wrap="auto" w:vAnchor="margin" w:hAnchor="text" w:xAlign="left" w:yAlign="inline"/>
            <w:rPr>
              <w:rFonts w:ascii="Times New Roman" w:eastAsia="Times New Roman" w:hAnsi="Times New Roman" w:cs="Times New Roman"/>
            </w:rPr>
          </w:pPr>
          <w:fldSimple w:instr=" MERGEFIELD  nombreProfesional \* Upper  \* MERGEFORMAT ">
            <w:r w:rsidR="00256CE7">
              <w:rPr>
                <w:noProof/>
              </w:rPr>
              <w:t>«NOMBREPROFESIONAL»</w:t>
            </w:r>
          </w:fldSimple>
        </w:p>
      </w:tc>
    </w:tr>
    <w:tr w:rsidR="000540DB" w14:paraId="4CF4860C" w14:textId="77777777" w:rsidTr="00C043F4">
      <w:tc>
        <w:tcPr>
          <w:tcW w:w="10746" w:type="dxa"/>
        </w:tcPr>
        <w:p w14:paraId="6985CC1E" w14:textId="77777777" w:rsidR="000540DB" w:rsidRPr="00392834" w:rsidRDefault="00AD2697" w:rsidP="00412221">
          <w:pPr>
            <w:rPr>
              <w:rFonts w:ascii="Times New Roman" w:eastAsia="Times New Roman" w:hAnsi="Times New Roman" w:cs="Times New Roman"/>
              <w:color w:val="265495"/>
              <w:lang w:val="es-ES"/>
            </w:rPr>
          </w:pP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begin"/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instrText xml:space="preserve"> MERGEFIELD  puestoProfesional  \* MERGEFORMAT </w:instrText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separate"/>
          </w:r>
          <w:r w:rsidR="00256CE7">
            <w:rPr>
              <w:rFonts w:ascii="Arial" w:eastAsia="+mn-ea" w:hAnsi="Arial" w:cs="Arial"/>
              <w:b/>
              <w:bCs/>
              <w:noProof/>
              <w:color w:val="265495"/>
              <w:kern w:val="24"/>
              <w:lang w:val="es-ES"/>
            </w:rPr>
            <w:t>«puestoProfesional»</w:t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end"/>
          </w:r>
        </w:p>
      </w:tc>
    </w:tr>
  </w:tbl>
  <w:p w14:paraId="5BC74A75" w14:textId="77777777" w:rsidR="00A33962" w:rsidRDefault="00A3396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74C7FD8" wp14:editId="0CD14728">
          <wp:simplePos x="0" y="0"/>
          <wp:positionH relativeFrom="column">
            <wp:posOffset>-914400</wp:posOffset>
          </wp:positionH>
          <wp:positionV relativeFrom="paragraph">
            <wp:posOffset>-2086984</wp:posOffset>
          </wp:positionV>
          <wp:extent cx="7776582" cy="10062019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582" cy="10062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804B04" w14:textId="77777777" w:rsidR="00DD3CBD" w:rsidRDefault="00DD3CB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66C79" w14:textId="77777777" w:rsidR="00A862FC" w:rsidRDefault="00A862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2083B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0B680B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AC29CF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DFC324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6568A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9F8C65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62527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A4C26A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04E23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30695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4249A7"/>
    <w:multiLevelType w:val="hybridMultilevel"/>
    <w:tmpl w:val="9BA8EC66"/>
    <w:lvl w:ilvl="0" w:tplc="6A9A176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D36E37"/>
    <w:multiLevelType w:val="hybridMultilevel"/>
    <w:tmpl w:val="00A2C246"/>
    <w:lvl w:ilvl="0" w:tplc="AA04F704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F486397"/>
    <w:multiLevelType w:val="hybridMultilevel"/>
    <w:tmpl w:val="A700485C"/>
    <w:lvl w:ilvl="0" w:tplc="712C2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CECE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2660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FE5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EA12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56A4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1E23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78BE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E3D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0A836E3"/>
    <w:multiLevelType w:val="hybridMultilevel"/>
    <w:tmpl w:val="DF1E2DEE"/>
    <w:lvl w:ilvl="0" w:tplc="53D231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25C797F"/>
    <w:multiLevelType w:val="hybridMultilevel"/>
    <w:tmpl w:val="7FCACA06"/>
    <w:lvl w:ilvl="0" w:tplc="CC44C6D2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7CC7B6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781AAC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E4E4DA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D0C2EC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F265412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A0D38C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CC676B6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01232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172229A3"/>
    <w:multiLevelType w:val="hybridMultilevel"/>
    <w:tmpl w:val="024C9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832238"/>
    <w:multiLevelType w:val="hybridMultilevel"/>
    <w:tmpl w:val="CA5CAB56"/>
    <w:lvl w:ilvl="0" w:tplc="53D2319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14040"/>
    <w:multiLevelType w:val="hybridMultilevel"/>
    <w:tmpl w:val="2B58387A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AD28B5"/>
    <w:multiLevelType w:val="hybridMultilevel"/>
    <w:tmpl w:val="C0CE28EA"/>
    <w:lvl w:ilvl="0" w:tplc="240C57E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66DCA0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A8A222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0CABD2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583FD8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F4829FA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0B840AC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5A1CA0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922FAC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0F26765"/>
    <w:multiLevelType w:val="hybridMultilevel"/>
    <w:tmpl w:val="B5F4BF96"/>
    <w:lvl w:ilvl="0" w:tplc="816EED38">
      <w:start w:val="1"/>
      <w:numFmt w:val="bullet"/>
      <w:lvlText w:val="•"/>
      <w:lvlJc w:val="left"/>
      <w:pPr>
        <w:tabs>
          <w:tab w:val="num" w:pos="86"/>
        </w:tabs>
        <w:ind w:left="86" w:hanging="360"/>
      </w:pPr>
      <w:rPr>
        <w:rFonts w:ascii="Arial" w:hAnsi="Arial" w:hint="default"/>
      </w:rPr>
    </w:lvl>
    <w:lvl w:ilvl="1" w:tplc="417CB2B6" w:tentative="1">
      <w:start w:val="1"/>
      <w:numFmt w:val="bullet"/>
      <w:lvlText w:val="•"/>
      <w:lvlJc w:val="left"/>
      <w:pPr>
        <w:tabs>
          <w:tab w:val="num" w:pos="806"/>
        </w:tabs>
        <w:ind w:left="806" w:hanging="360"/>
      </w:pPr>
      <w:rPr>
        <w:rFonts w:ascii="Arial" w:hAnsi="Arial" w:hint="default"/>
      </w:rPr>
    </w:lvl>
    <w:lvl w:ilvl="2" w:tplc="987EA78C" w:tentative="1">
      <w:start w:val="1"/>
      <w:numFmt w:val="bullet"/>
      <w:lvlText w:val="•"/>
      <w:lvlJc w:val="left"/>
      <w:pPr>
        <w:tabs>
          <w:tab w:val="num" w:pos="1526"/>
        </w:tabs>
        <w:ind w:left="1526" w:hanging="360"/>
      </w:pPr>
      <w:rPr>
        <w:rFonts w:ascii="Arial" w:hAnsi="Arial" w:hint="default"/>
      </w:rPr>
    </w:lvl>
    <w:lvl w:ilvl="3" w:tplc="32D0A1E0" w:tentative="1">
      <w:start w:val="1"/>
      <w:numFmt w:val="bullet"/>
      <w:lvlText w:val="•"/>
      <w:lvlJc w:val="left"/>
      <w:pPr>
        <w:tabs>
          <w:tab w:val="num" w:pos="2246"/>
        </w:tabs>
        <w:ind w:left="2246" w:hanging="360"/>
      </w:pPr>
      <w:rPr>
        <w:rFonts w:ascii="Arial" w:hAnsi="Arial" w:hint="default"/>
      </w:rPr>
    </w:lvl>
    <w:lvl w:ilvl="4" w:tplc="BF14FFF0" w:tentative="1">
      <w:start w:val="1"/>
      <w:numFmt w:val="bullet"/>
      <w:lvlText w:val="•"/>
      <w:lvlJc w:val="left"/>
      <w:pPr>
        <w:tabs>
          <w:tab w:val="num" w:pos="2966"/>
        </w:tabs>
        <w:ind w:left="2966" w:hanging="360"/>
      </w:pPr>
      <w:rPr>
        <w:rFonts w:ascii="Arial" w:hAnsi="Arial" w:hint="default"/>
      </w:rPr>
    </w:lvl>
    <w:lvl w:ilvl="5" w:tplc="38E2B826" w:tentative="1">
      <w:start w:val="1"/>
      <w:numFmt w:val="bullet"/>
      <w:lvlText w:val="•"/>
      <w:lvlJc w:val="left"/>
      <w:pPr>
        <w:tabs>
          <w:tab w:val="num" w:pos="3686"/>
        </w:tabs>
        <w:ind w:left="3686" w:hanging="360"/>
      </w:pPr>
      <w:rPr>
        <w:rFonts w:ascii="Arial" w:hAnsi="Arial" w:hint="default"/>
      </w:rPr>
    </w:lvl>
    <w:lvl w:ilvl="6" w:tplc="18721472" w:tentative="1">
      <w:start w:val="1"/>
      <w:numFmt w:val="bullet"/>
      <w:lvlText w:val="•"/>
      <w:lvlJc w:val="left"/>
      <w:pPr>
        <w:tabs>
          <w:tab w:val="num" w:pos="4406"/>
        </w:tabs>
        <w:ind w:left="4406" w:hanging="360"/>
      </w:pPr>
      <w:rPr>
        <w:rFonts w:ascii="Arial" w:hAnsi="Arial" w:hint="default"/>
      </w:rPr>
    </w:lvl>
    <w:lvl w:ilvl="7" w:tplc="9B2EAC70" w:tentative="1">
      <w:start w:val="1"/>
      <w:numFmt w:val="bullet"/>
      <w:lvlText w:val="•"/>
      <w:lvlJc w:val="left"/>
      <w:pPr>
        <w:tabs>
          <w:tab w:val="num" w:pos="5126"/>
        </w:tabs>
        <w:ind w:left="5126" w:hanging="360"/>
      </w:pPr>
      <w:rPr>
        <w:rFonts w:ascii="Arial" w:hAnsi="Arial" w:hint="default"/>
      </w:rPr>
    </w:lvl>
    <w:lvl w:ilvl="8" w:tplc="F3D83014" w:tentative="1">
      <w:start w:val="1"/>
      <w:numFmt w:val="bullet"/>
      <w:lvlText w:val="•"/>
      <w:lvlJc w:val="left"/>
      <w:pPr>
        <w:tabs>
          <w:tab w:val="num" w:pos="5846"/>
        </w:tabs>
        <w:ind w:left="5846" w:hanging="360"/>
      </w:pPr>
      <w:rPr>
        <w:rFonts w:ascii="Arial" w:hAnsi="Arial" w:hint="default"/>
      </w:rPr>
    </w:lvl>
  </w:abstractNum>
  <w:abstractNum w:abstractNumId="20" w15:restartNumberingAfterBreak="0">
    <w:nsid w:val="35C74BDA"/>
    <w:multiLevelType w:val="hybridMultilevel"/>
    <w:tmpl w:val="7B642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B176A"/>
    <w:multiLevelType w:val="hybridMultilevel"/>
    <w:tmpl w:val="CF3249AC"/>
    <w:lvl w:ilvl="0" w:tplc="C9DC87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7416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481D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8687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10DE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1ED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0271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874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429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F957897"/>
    <w:multiLevelType w:val="hybridMultilevel"/>
    <w:tmpl w:val="2954D700"/>
    <w:lvl w:ilvl="0" w:tplc="314EE0E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D48EF"/>
    <w:multiLevelType w:val="hybridMultilevel"/>
    <w:tmpl w:val="BFD87BFA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803F98"/>
    <w:multiLevelType w:val="hybridMultilevel"/>
    <w:tmpl w:val="DB5A86D0"/>
    <w:lvl w:ilvl="0" w:tplc="6EC4DA66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AAC41D0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867DF8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8ABFB4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30B9AA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B942346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7D66A26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08C1E8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436CE32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43C64B44"/>
    <w:multiLevelType w:val="hybridMultilevel"/>
    <w:tmpl w:val="8830FB36"/>
    <w:lvl w:ilvl="0" w:tplc="E5D26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52B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C2D3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C0F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040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AD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DCF4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6422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28FB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C1579F9"/>
    <w:multiLevelType w:val="hybridMultilevel"/>
    <w:tmpl w:val="1E44885A"/>
    <w:lvl w:ilvl="0" w:tplc="53D231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FC72E7"/>
    <w:multiLevelType w:val="hybridMultilevel"/>
    <w:tmpl w:val="A3F0C752"/>
    <w:lvl w:ilvl="0" w:tplc="AA04F7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2F4CC6"/>
    <w:multiLevelType w:val="hybridMultilevel"/>
    <w:tmpl w:val="3048BB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8F2127B"/>
    <w:multiLevelType w:val="hybridMultilevel"/>
    <w:tmpl w:val="42A29C52"/>
    <w:lvl w:ilvl="0" w:tplc="6DFAA1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92CF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E04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1A7C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68F6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AA3C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C41C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A41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4664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C6B42FE"/>
    <w:multiLevelType w:val="hybridMultilevel"/>
    <w:tmpl w:val="8FA054F8"/>
    <w:lvl w:ilvl="0" w:tplc="0EDEA3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41C569D"/>
    <w:multiLevelType w:val="hybridMultilevel"/>
    <w:tmpl w:val="395043BE"/>
    <w:lvl w:ilvl="0" w:tplc="3D429036">
      <w:start w:val="1"/>
      <w:numFmt w:val="bullet"/>
      <w:pStyle w:val="Textobulletpanelizquierdo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410A97"/>
    <w:multiLevelType w:val="hybridMultilevel"/>
    <w:tmpl w:val="FDCAE14E"/>
    <w:lvl w:ilvl="0" w:tplc="1864F4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6AFF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44CB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D6B9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DC9D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FEDC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9EB2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F24A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9C0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879794E"/>
    <w:multiLevelType w:val="hybridMultilevel"/>
    <w:tmpl w:val="DBFE178E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970E33"/>
    <w:multiLevelType w:val="hybridMultilevel"/>
    <w:tmpl w:val="D9402318"/>
    <w:lvl w:ilvl="0" w:tplc="49A6FC9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E09EA"/>
    <w:multiLevelType w:val="hybridMultilevel"/>
    <w:tmpl w:val="F364D354"/>
    <w:lvl w:ilvl="0" w:tplc="E93ADDD6">
      <w:start w:val="1"/>
      <w:numFmt w:val="bullet"/>
      <w:pStyle w:val="Textobulletpanelderecho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1355C"/>
    <w:multiLevelType w:val="hybridMultilevel"/>
    <w:tmpl w:val="91063D48"/>
    <w:lvl w:ilvl="0" w:tplc="4238C24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54C882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3B4BFFC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FB69B7E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BE9714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6EDE98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BA8B02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DA66412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528D06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827671296">
    <w:abstractNumId w:val="24"/>
  </w:num>
  <w:num w:numId="2" w16cid:durableId="243338582">
    <w:abstractNumId w:val="12"/>
  </w:num>
  <w:num w:numId="3" w16cid:durableId="199246766">
    <w:abstractNumId w:val="18"/>
  </w:num>
  <w:num w:numId="4" w16cid:durableId="1625382500">
    <w:abstractNumId w:val="21"/>
  </w:num>
  <w:num w:numId="5" w16cid:durableId="223611390">
    <w:abstractNumId w:val="14"/>
  </w:num>
  <w:num w:numId="6" w16cid:durableId="2066560525">
    <w:abstractNumId w:val="36"/>
  </w:num>
  <w:num w:numId="7" w16cid:durableId="399330310">
    <w:abstractNumId w:val="19"/>
  </w:num>
  <w:num w:numId="8" w16cid:durableId="786893413">
    <w:abstractNumId w:val="29"/>
  </w:num>
  <w:num w:numId="9" w16cid:durableId="438372535">
    <w:abstractNumId w:val="32"/>
  </w:num>
  <w:num w:numId="10" w16cid:durableId="98724818">
    <w:abstractNumId w:val="25"/>
  </w:num>
  <w:num w:numId="11" w16cid:durableId="978339488">
    <w:abstractNumId w:val="30"/>
  </w:num>
  <w:num w:numId="12" w16cid:durableId="470053945">
    <w:abstractNumId w:val="20"/>
  </w:num>
  <w:num w:numId="13" w16cid:durableId="1260140588">
    <w:abstractNumId w:val="16"/>
  </w:num>
  <w:num w:numId="14" w16cid:durableId="592975311">
    <w:abstractNumId w:val="26"/>
  </w:num>
  <w:num w:numId="15" w16cid:durableId="426275541">
    <w:abstractNumId w:val="13"/>
  </w:num>
  <w:num w:numId="16" w16cid:durableId="919487551">
    <w:abstractNumId w:val="15"/>
  </w:num>
  <w:num w:numId="17" w16cid:durableId="844704847">
    <w:abstractNumId w:val="28"/>
  </w:num>
  <w:num w:numId="18" w16cid:durableId="1297251949">
    <w:abstractNumId w:val="11"/>
  </w:num>
  <w:num w:numId="19" w16cid:durableId="240525397">
    <w:abstractNumId w:val="10"/>
  </w:num>
  <w:num w:numId="20" w16cid:durableId="1477867960">
    <w:abstractNumId w:val="27"/>
  </w:num>
  <w:num w:numId="21" w16cid:durableId="405539310">
    <w:abstractNumId w:val="22"/>
  </w:num>
  <w:num w:numId="22" w16cid:durableId="2029137039">
    <w:abstractNumId w:val="23"/>
  </w:num>
  <w:num w:numId="23" w16cid:durableId="716858814">
    <w:abstractNumId w:val="31"/>
  </w:num>
  <w:num w:numId="24" w16cid:durableId="1313409817">
    <w:abstractNumId w:val="33"/>
  </w:num>
  <w:num w:numId="25" w16cid:durableId="780608978">
    <w:abstractNumId w:val="17"/>
  </w:num>
  <w:num w:numId="26" w16cid:durableId="9138729">
    <w:abstractNumId w:val="34"/>
  </w:num>
  <w:num w:numId="27" w16cid:durableId="1019308305">
    <w:abstractNumId w:val="35"/>
  </w:num>
  <w:num w:numId="28" w16cid:durableId="1337269458">
    <w:abstractNumId w:val="0"/>
  </w:num>
  <w:num w:numId="29" w16cid:durableId="191650741">
    <w:abstractNumId w:val="1"/>
  </w:num>
  <w:num w:numId="30" w16cid:durableId="803891177">
    <w:abstractNumId w:val="2"/>
  </w:num>
  <w:num w:numId="31" w16cid:durableId="1435976087">
    <w:abstractNumId w:val="3"/>
  </w:num>
  <w:num w:numId="32" w16cid:durableId="1619677726">
    <w:abstractNumId w:val="8"/>
  </w:num>
  <w:num w:numId="33" w16cid:durableId="1663699375">
    <w:abstractNumId w:val="4"/>
  </w:num>
  <w:num w:numId="34" w16cid:durableId="1500388054">
    <w:abstractNumId w:val="5"/>
  </w:num>
  <w:num w:numId="35" w16cid:durableId="1545369037">
    <w:abstractNumId w:val="6"/>
  </w:num>
  <w:num w:numId="36" w16cid:durableId="699555432">
    <w:abstractNumId w:val="7"/>
  </w:num>
  <w:num w:numId="37" w16cid:durableId="9647787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E7"/>
    <w:rsid w:val="000015B7"/>
    <w:rsid w:val="00002A56"/>
    <w:rsid w:val="000037DB"/>
    <w:rsid w:val="000244AE"/>
    <w:rsid w:val="00032A89"/>
    <w:rsid w:val="000540DB"/>
    <w:rsid w:val="00077385"/>
    <w:rsid w:val="00083D65"/>
    <w:rsid w:val="00084AB0"/>
    <w:rsid w:val="000904B5"/>
    <w:rsid w:val="000917A7"/>
    <w:rsid w:val="00093B9D"/>
    <w:rsid w:val="0009673A"/>
    <w:rsid w:val="000A1B2A"/>
    <w:rsid w:val="000A424E"/>
    <w:rsid w:val="000B3035"/>
    <w:rsid w:val="000B33BA"/>
    <w:rsid w:val="000D1760"/>
    <w:rsid w:val="00150351"/>
    <w:rsid w:val="001549C4"/>
    <w:rsid w:val="001552B7"/>
    <w:rsid w:val="00174B64"/>
    <w:rsid w:val="00177C6E"/>
    <w:rsid w:val="001974F6"/>
    <w:rsid w:val="001B1B5D"/>
    <w:rsid w:val="001C78FF"/>
    <w:rsid w:val="001D2C12"/>
    <w:rsid w:val="001D71DF"/>
    <w:rsid w:val="002104E8"/>
    <w:rsid w:val="002123C5"/>
    <w:rsid w:val="00232FDD"/>
    <w:rsid w:val="00243FD8"/>
    <w:rsid w:val="00247CC8"/>
    <w:rsid w:val="002566FF"/>
    <w:rsid w:val="00256CE7"/>
    <w:rsid w:val="00270697"/>
    <w:rsid w:val="002B1C8A"/>
    <w:rsid w:val="002C2E60"/>
    <w:rsid w:val="002D0A50"/>
    <w:rsid w:val="002F4F2B"/>
    <w:rsid w:val="003077A0"/>
    <w:rsid w:val="003161C9"/>
    <w:rsid w:val="003214A6"/>
    <w:rsid w:val="00323DEB"/>
    <w:rsid w:val="003421D1"/>
    <w:rsid w:val="00344062"/>
    <w:rsid w:val="003462AC"/>
    <w:rsid w:val="003803AB"/>
    <w:rsid w:val="00382FA6"/>
    <w:rsid w:val="00392834"/>
    <w:rsid w:val="00394EA7"/>
    <w:rsid w:val="003A17DD"/>
    <w:rsid w:val="003A58A3"/>
    <w:rsid w:val="003B0D5F"/>
    <w:rsid w:val="003C3111"/>
    <w:rsid w:val="003D0CAA"/>
    <w:rsid w:val="003D2766"/>
    <w:rsid w:val="00411D6A"/>
    <w:rsid w:val="00412221"/>
    <w:rsid w:val="00416681"/>
    <w:rsid w:val="0042367A"/>
    <w:rsid w:val="00430E15"/>
    <w:rsid w:val="0044697F"/>
    <w:rsid w:val="004476ED"/>
    <w:rsid w:val="00447BA6"/>
    <w:rsid w:val="004509BC"/>
    <w:rsid w:val="00487624"/>
    <w:rsid w:val="004978F4"/>
    <w:rsid w:val="004A2E20"/>
    <w:rsid w:val="004F07D0"/>
    <w:rsid w:val="004F5C2E"/>
    <w:rsid w:val="004F5C87"/>
    <w:rsid w:val="004F782A"/>
    <w:rsid w:val="00531016"/>
    <w:rsid w:val="00540EBF"/>
    <w:rsid w:val="0055455F"/>
    <w:rsid w:val="005622A3"/>
    <w:rsid w:val="0057595C"/>
    <w:rsid w:val="0057686E"/>
    <w:rsid w:val="005917CC"/>
    <w:rsid w:val="0059445E"/>
    <w:rsid w:val="005A6466"/>
    <w:rsid w:val="005D5E13"/>
    <w:rsid w:val="005E494E"/>
    <w:rsid w:val="005E550A"/>
    <w:rsid w:val="00617C56"/>
    <w:rsid w:val="00634DD9"/>
    <w:rsid w:val="006473B8"/>
    <w:rsid w:val="006473FB"/>
    <w:rsid w:val="00667830"/>
    <w:rsid w:val="006878EB"/>
    <w:rsid w:val="0069658D"/>
    <w:rsid w:val="006A4E5B"/>
    <w:rsid w:val="006B7362"/>
    <w:rsid w:val="006C20B7"/>
    <w:rsid w:val="006C55A7"/>
    <w:rsid w:val="006D0D4E"/>
    <w:rsid w:val="006E4F7B"/>
    <w:rsid w:val="006E6E11"/>
    <w:rsid w:val="006E76B4"/>
    <w:rsid w:val="006F1CA0"/>
    <w:rsid w:val="006F2E77"/>
    <w:rsid w:val="00722DC5"/>
    <w:rsid w:val="00730407"/>
    <w:rsid w:val="0073700D"/>
    <w:rsid w:val="0074665E"/>
    <w:rsid w:val="0074671E"/>
    <w:rsid w:val="007502E3"/>
    <w:rsid w:val="007975C4"/>
    <w:rsid w:val="007A3393"/>
    <w:rsid w:val="007B2B00"/>
    <w:rsid w:val="007B7D3B"/>
    <w:rsid w:val="007E4B81"/>
    <w:rsid w:val="0080692B"/>
    <w:rsid w:val="00824CA1"/>
    <w:rsid w:val="00845AA5"/>
    <w:rsid w:val="008531CB"/>
    <w:rsid w:val="0086071C"/>
    <w:rsid w:val="0086613C"/>
    <w:rsid w:val="00895D96"/>
    <w:rsid w:val="008C4787"/>
    <w:rsid w:val="008C55E3"/>
    <w:rsid w:val="008F0384"/>
    <w:rsid w:val="008F2677"/>
    <w:rsid w:val="009145D0"/>
    <w:rsid w:val="009229FB"/>
    <w:rsid w:val="00933B1F"/>
    <w:rsid w:val="009500EE"/>
    <w:rsid w:val="00950D02"/>
    <w:rsid w:val="00972B73"/>
    <w:rsid w:val="00994AFF"/>
    <w:rsid w:val="009B247E"/>
    <w:rsid w:val="009D015E"/>
    <w:rsid w:val="009D2046"/>
    <w:rsid w:val="009D7122"/>
    <w:rsid w:val="009E2B1C"/>
    <w:rsid w:val="009E3831"/>
    <w:rsid w:val="009F70D7"/>
    <w:rsid w:val="00A23785"/>
    <w:rsid w:val="00A33962"/>
    <w:rsid w:val="00A33A38"/>
    <w:rsid w:val="00A42060"/>
    <w:rsid w:val="00A704C4"/>
    <w:rsid w:val="00A72DAE"/>
    <w:rsid w:val="00A76440"/>
    <w:rsid w:val="00A862FC"/>
    <w:rsid w:val="00A90348"/>
    <w:rsid w:val="00A971CB"/>
    <w:rsid w:val="00AA51CA"/>
    <w:rsid w:val="00AA673D"/>
    <w:rsid w:val="00AD2697"/>
    <w:rsid w:val="00AF3CDC"/>
    <w:rsid w:val="00B12BD8"/>
    <w:rsid w:val="00B142C6"/>
    <w:rsid w:val="00B20293"/>
    <w:rsid w:val="00B22478"/>
    <w:rsid w:val="00B242AF"/>
    <w:rsid w:val="00B25DE6"/>
    <w:rsid w:val="00B27D34"/>
    <w:rsid w:val="00B34478"/>
    <w:rsid w:val="00B57CB6"/>
    <w:rsid w:val="00B71EB5"/>
    <w:rsid w:val="00B90E55"/>
    <w:rsid w:val="00B9210C"/>
    <w:rsid w:val="00B93920"/>
    <w:rsid w:val="00BD55A3"/>
    <w:rsid w:val="00BF071D"/>
    <w:rsid w:val="00BF7202"/>
    <w:rsid w:val="00C043F4"/>
    <w:rsid w:val="00C05351"/>
    <w:rsid w:val="00C05F7C"/>
    <w:rsid w:val="00C20789"/>
    <w:rsid w:val="00C36E7B"/>
    <w:rsid w:val="00C440CA"/>
    <w:rsid w:val="00C5058B"/>
    <w:rsid w:val="00C549C2"/>
    <w:rsid w:val="00C56E7E"/>
    <w:rsid w:val="00C632F2"/>
    <w:rsid w:val="00C70C1A"/>
    <w:rsid w:val="00C73B98"/>
    <w:rsid w:val="00C7620C"/>
    <w:rsid w:val="00C81309"/>
    <w:rsid w:val="00C84710"/>
    <w:rsid w:val="00C91227"/>
    <w:rsid w:val="00CB22EB"/>
    <w:rsid w:val="00CB5625"/>
    <w:rsid w:val="00CD6B36"/>
    <w:rsid w:val="00D12BD0"/>
    <w:rsid w:val="00D16956"/>
    <w:rsid w:val="00D65002"/>
    <w:rsid w:val="00D6742F"/>
    <w:rsid w:val="00D70264"/>
    <w:rsid w:val="00D935B6"/>
    <w:rsid w:val="00D97F17"/>
    <w:rsid w:val="00DC7530"/>
    <w:rsid w:val="00DD3CBD"/>
    <w:rsid w:val="00DE1A24"/>
    <w:rsid w:val="00DF2E21"/>
    <w:rsid w:val="00E103E5"/>
    <w:rsid w:val="00E41EFA"/>
    <w:rsid w:val="00E448DB"/>
    <w:rsid w:val="00E44D0F"/>
    <w:rsid w:val="00E46654"/>
    <w:rsid w:val="00E71FF0"/>
    <w:rsid w:val="00E828DC"/>
    <w:rsid w:val="00E93BD8"/>
    <w:rsid w:val="00E94F4B"/>
    <w:rsid w:val="00EA2483"/>
    <w:rsid w:val="00EA2BB6"/>
    <w:rsid w:val="00EA7C09"/>
    <w:rsid w:val="00EB2CC9"/>
    <w:rsid w:val="00EC07C8"/>
    <w:rsid w:val="00EC1A64"/>
    <w:rsid w:val="00EE0E91"/>
    <w:rsid w:val="00EF227C"/>
    <w:rsid w:val="00EF5641"/>
    <w:rsid w:val="00EF7A31"/>
    <w:rsid w:val="00F06988"/>
    <w:rsid w:val="00F224DF"/>
    <w:rsid w:val="00F24C3A"/>
    <w:rsid w:val="00F43E0A"/>
    <w:rsid w:val="00F462C2"/>
    <w:rsid w:val="00F66CA2"/>
    <w:rsid w:val="00F80ADD"/>
    <w:rsid w:val="00FC4C05"/>
    <w:rsid w:val="00FD5918"/>
    <w:rsid w:val="00FF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924C50"/>
  <w15:chartTrackingRefBased/>
  <w15:docId w15:val="{157211F9-84C1-45AA-A5E6-678C27661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94F4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4F4B"/>
  </w:style>
  <w:style w:type="paragraph" w:styleId="Piedepgina">
    <w:name w:val="footer"/>
    <w:basedOn w:val="Normal"/>
    <w:link w:val="PiedepginaCar"/>
    <w:uiPriority w:val="99"/>
    <w:unhideWhenUsed/>
    <w:rsid w:val="00E94F4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4F4B"/>
  </w:style>
  <w:style w:type="table" w:styleId="Tablaconcuadrcula">
    <w:name w:val="Table Grid"/>
    <w:basedOn w:val="Tablanormal"/>
    <w:uiPriority w:val="39"/>
    <w:rsid w:val="000037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C55E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34"/>
    <w:qFormat/>
    <w:rsid w:val="00B12BD8"/>
    <w:pPr>
      <w:ind w:left="720"/>
      <w:contextualSpacing/>
    </w:pPr>
    <w:rPr>
      <w:rFonts w:ascii="Times New Roman" w:eastAsia="Times New Roman" w:hAnsi="Times New Roman" w:cs="Times New Roman"/>
    </w:rPr>
  </w:style>
  <w:style w:type="paragraph" w:customStyle="1" w:styleId="NOMBREDELPROFESIONAL">
    <w:name w:val="NOMBRE DEL PROFESIONAL"/>
    <w:basedOn w:val="Normal"/>
    <w:qFormat/>
    <w:rsid w:val="00C440CA"/>
    <w:pPr>
      <w:framePr w:wrap="around" w:vAnchor="page" w:hAnchor="margin" w:xAlign="center" w:y="2553"/>
    </w:pPr>
    <w:rPr>
      <w:rFonts w:ascii="Arial" w:eastAsia="+mn-ea" w:hAnsi="Arial" w:cs="Arial"/>
      <w:b/>
      <w:bCs/>
      <w:color w:val="121830"/>
      <w:kern w:val="24"/>
      <w:sz w:val="40"/>
      <w:szCs w:val="40"/>
      <w:lang w:val="es-ES"/>
    </w:rPr>
  </w:style>
  <w:style w:type="paragraph" w:customStyle="1" w:styleId="Puestodelprofesional">
    <w:name w:val="Puesto del profesional"/>
    <w:basedOn w:val="Normal"/>
    <w:qFormat/>
    <w:rsid w:val="00C440CA"/>
    <w:pPr>
      <w:framePr w:wrap="around" w:vAnchor="page" w:hAnchor="margin" w:xAlign="center" w:y="2553"/>
    </w:pPr>
    <w:rPr>
      <w:rFonts w:ascii="Arial" w:eastAsia="+mn-ea" w:hAnsi="Arial" w:cs="Arial"/>
      <w:b/>
      <w:bCs/>
      <w:color w:val="265495"/>
      <w:kern w:val="24"/>
      <w:lang w:val="es-ES"/>
    </w:rPr>
  </w:style>
  <w:style w:type="paragraph" w:customStyle="1" w:styleId="TTULOpanelderecho">
    <w:name w:val="TÍTULO panel derecho"/>
    <w:basedOn w:val="NormalWeb"/>
    <w:qFormat/>
    <w:rsid w:val="00C440CA"/>
    <w:pPr>
      <w:pBdr>
        <w:bottom w:val="single" w:sz="4" w:space="5" w:color="767171" w:themeColor="background2" w:themeShade="80"/>
      </w:pBdr>
      <w:spacing w:before="0" w:beforeAutospacing="0" w:after="0" w:afterAutospacing="0"/>
    </w:pPr>
    <w:rPr>
      <w:rFonts w:ascii="Arial" w:eastAsia="+mn-ea" w:hAnsi="Arial" w:cs="Arial"/>
      <w:b/>
      <w:bCs/>
      <w:color w:val="265495"/>
      <w:kern w:val="24"/>
      <w:lang w:val="es-ES_tradnl"/>
    </w:rPr>
  </w:style>
  <w:style w:type="paragraph" w:customStyle="1" w:styleId="Prrafo">
    <w:name w:val="Párrafo"/>
    <w:basedOn w:val="NormalWeb"/>
    <w:qFormat/>
    <w:rsid w:val="0086613C"/>
    <w:pPr>
      <w:spacing w:before="0" w:beforeAutospacing="0" w:after="0" w:afterAutospacing="0" w:line="264" w:lineRule="auto"/>
      <w:jc w:val="both"/>
    </w:pPr>
    <w:rPr>
      <w:rFonts w:ascii="Arial" w:eastAsia="+mn-ea" w:hAnsi="Arial" w:cs="Arial"/>
      <w:color w:val="121830"/>
      <w:kern w:val="24"/>
      <w:lang w:val="es-ES_tradnl"/>
    </w:rPr>
  </w:style>
  <w:style w:type="paragraph" w:customStyle="1" w:styleId="Textocheckbox">
    <w:name w:val="Texto checkbox"/>
    <w:basedOn w:val="Normal"/>
    <w:qFormat/>
    <w:rsid w:val="00C440CA"/>
    <w:rPr>
      <w:rFonts w:ascii="Arial" w:eastAsia="+mn-ea" w:hAnsi="Arial" w:cs="Arial"/>
      <w:b/>
      <w:bCs/>
      <w:color w:val="797C76"/>
      <w:kern w:val="24"/>
      <w:lang w:val="es-ES_tradnl"/>
    </w:rPr>
  </w:style>
  <w:style w:type="paragraph" w:customStyle="1" w:styleId="TtuloCompaa">
    <w:name w:val="Título Compañía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121830"/>
      <w:kern w:val="24"/>
      <w:lang w:val="es-ES_tradnl"/>
    </w:rPr>
  </w:style>
  <w:style w:type="paragraph" w:customStyle="1" w:styleId="PuestoCompaia">
    <w:name w:val="Puesto Compañia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265495"/>
      <w:kern w:val="24"/>
      <w:lang w:val="es-ES_tradnl"/>
    </w:rPr>
  </w:style>
  <w:style w:type="paragraph" w:customStyle="1" w:styleId="Textoperiodoyciudad">
    <w:name w:val="Texto periodo y ciudad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797C76"/>
      <w:kern w:val="24"/>
      <w:sz w:val="20"/>
      <w:szCs w:val="20"/>
      <w:lang w:val="es-ES_tradnl"/>
    </w:rPr>
  </w:style>
  <w:style w:type="paragraph" w:customStyle="1" w:styleId="Textobulletpanelderecho">
    <w:name w:val="Texto bullet panel derecho"/>
    <w:basedOn w:val="Prrafodelista"/>
    <w:qFormat/>
    <w:rsid w:val="00C440CA"/>
    <w:pPr>
      <w:numPr>
        <w:numId w:val="27"/>
      </w:numPr>
      <w:spacing w:line="264" w:lineRule="auto"/>
    </w:pPr>
    <w:rPr>
      <w:rFonts w:ascii="Arial" w:eastAsia="+mn-ea" w:hAnsi="Arial" w:cs="Arial"/>
      <w:b/>
      <w:bCs/>
      <w:color w:val="121830"/>
      <w:kern w:val="24"/>
      <w:lang w:val="es-ES_tradnl"/>
    </w:rPr>
  </w:style>
  <w:style w:type="paragraph" w:customStyle="1" w:styleId="TTULOpanelizquierdo">
    <w:name w:val="TÍTULO panel izquierdo"/>
    <w:basedOn w:val="NormalWeb"/>
    <w:qFormat/>
    <w:rsid w:val="00DC7530"/>
    <w:pPr>
      <w:spacing w:before="0" w:beforeAutospacing="0" w:after="0" w:afterAutospacing="0"/>
    </w:pPr>
    <w:rPr>
      <w:rFonts w:ascii="Arial" w:eastAsia="+mn-ea" w:hAnsi="Arial" w:cs="Arial"/>
      <w:b/>
      <w:bCs/>
      <w:color w:val="39A2CF"/>
      <w:kern w:val="24"/>
      <w:sz w:val="18"/>
      <w:szCs w:val="18"/>
      <w:lang w:val="es-ES_tradnl"/>
    </w:rPr>
  </w:style>
  <w:style w:type="paragraph" w:customStyle="1" w:styleId="Pearrafopanelizquierdo">
    <w:name w:val="Pearrafo panel izquierdo"/>
    <w:basedOn w:val="NormalWeb"/>
    <w:qFormat/>
    <w:rsid w:val="00DC7530"/>
    <w:pPr>
      <w:spacing w:before="0" w:beforeAutospacing="0" w:after="0" w:afterAutospacing="0"/>
    </w:pPr>
    <w:rPr>
      <w:rFonts w:ascii="Arial" w:eastAsia="+mn-ea" w:hAnsi="Arial" w:cs="Arial"/>
      <w:color w:val="767171" w:themeColor="background2" w:themeShade="80"/>
      <w:kern w:val="24"/>
      <w:sz w:val="18"/>
      <w:szCs w:val="18"/>
      <w:lang w:val="es-ES_tradnl"/>
    </w:rPr>
  </w:style>
  <w:style w:type="paragraph" w:customStyle="1" w:styleId="Textobulletpanelizquierdo">
    <w:name w:val="Texto bullet panel izquierdo"/>
    <w:basedOn w:val="Prrafodelista"/>
    <w:qFormat/>
    <w:rsid w:val="00DC7530"/>
    <w:pPr>
      <w:numPr>
        <w:numId w:val="23"/>
      </w:numPr>
      <w:spacing w:line="300" w:lineRule="auto"/>
    </w:pPr>
    <w:rPr>
      <w:rFonts w:ascii="Arial" w:eastAsia="+mn-ea" w:hAnsi="Arial" w:cs="Arial"/>
      <w:color w:val="767171" w:themeColor="background2" w:themeShade="80"/>
      <w:kern w:val="24"/>
      <w:sz w:val="18"/>
      <w:szCs w:val="18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58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438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9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2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186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197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29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41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083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60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96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61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65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09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01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5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4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30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66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60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8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2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605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4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50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31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32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2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7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05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12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3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24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6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7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6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6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51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3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38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8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90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7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74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261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34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73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0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24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4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1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1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55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16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55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8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.NOVACOMP\source\Workspaces\Nova%20Expediente_CMMI\GenerarCurriculum_Dev\WebUI\Templates\06-CV%20Plantilla%20NovaSho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6A2686B80D57468DA70D25E229627B" ma:contentTypeVersion="12" ma:contentTypeDescription="Create a new document." ma:contentTypeScope="" ma:versionID="2e4ba4a7c9c7213bf0e507a010e3a76c">
  <xsd:schema xmlns:xsd="http://www.w3.org/2001/XMLSchema" xmlns:xs="http://www.w3.org/2001/XMLSchema" xmlns:p="http://schemas.microsoft.com/office/2006/metadata/properties" xmlns:ns2="51651fea-c228-4578-95f1-66ff379de206" xmlns:ns3="9a53d06f-5731-466b-9da3-698a239d0b92" targetNamespace="http://schemas.microsoft.com/office/2006/metadata/properties" ma:root="true" ma:fieldsID="f80e7a41f475316bfe0d31c4ec0ca85d" ns2:_="" ns3:_="">
    <xsd:import namespace="51651fea-c228-4578-95f1-66ff379de206"/>
    <xsd:import namespace="9a53d06f-5731-466b-9da3-698a239d0b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651fea-c228-4578-95f1-66ff379de2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3d06f-5731-466b-9da3-698a239d0b9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F02FC9-9B4B-044D-9637-76D315EF0C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C6E025-E5A1-4412-A67C-819F4EE4C9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609A77-E16C-4031-A2A0-E674D040B4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5EC9D88-7C74-4CBC-8108-D00C101BB4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651fea-c228-4578-95f1-66ff379de206"/>
    <ds:schemaRef ds:uri="9a53d06f-5731-466b-9da3-698a239d0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06-CV Plantilla NovaShore.dotx</Template>
  <TotalTime>0</TotalTime>
  <Pages>1</Pages>
  <Words>87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 Jose Rivera Ramirez</dc:creator>
  <cp:keywords/>
  <dc:description/>
  <cp:lastModifiedBy>Sergi Jose Rivera Ramirez</cp:lastModifiedBy>
  <cp:revision>1</cp:revision>
  <dcterms:created xsi:type="dcterms:W3CDTF">2023-05-25T14:06:00Z</dcterms:created>
  <dcterms:modified xsi:type="dcterms:W3CDTF">2023-05-25T14:06:00Z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0x010100826A2686B80D57468DA70D25E229627B</vt:lpwstr>
  </property>
</Properties>
</file>