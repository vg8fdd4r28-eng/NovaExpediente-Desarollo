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7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802"/>
      </w:tblGrid>
      <w:tr w:rsidR="009145D0" w:rsidRPr="00CD6B36" w14:paraId="6477E99C" w14:textId="77777777" w:rsidTr="009145D0">
        <w:tc>
          <w:tcPr>
            <w:tcW w:w="2977" w:type="dxa"/>
          </w:tcPr>
          <w:tbl>
            <w:tblPr>
              <w:tblStyle w:val="Tablaconcuadrcula"/>
              <w:tblpPr w:vertAnchor="text" w:horzAnchor="margin" w:tblpY="6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17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2"/>
            </w:tblGrid>
            <w:tr w:rsidR="00270697" w:rsidRPr="00CD6B36" w14:paraId="0DD916F6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14E2472" w14:textId="77777777" w:rsidR="00270697" w:rsidRPr="00CD6B36" w:rsidRDefault="00083D65" w:rsidP="002104E8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TECHNICAL SKILLS</w:t>
                  </w:r>
                </w:p>
              </w:tc>
            </w:tr>
            <w:tr w:rsidR="00270697" w:rsidRPr="00CD6B36" w14:paraId="43EE7933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5C52A445" w14:textId="77777777" w:rsidR="00270697" w:rsidRPr="00CD6B36" w:rsidRDefault="00BD1BB8" w:rsidP="00DC7530">
                  <w:pPr>
                    <w:pStyle w:val="Pearrafo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habilidadesTecnicas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167A80">
                    <w:rPr>
                      <w:noProof/>
                      <w:lang w:val="en-US"/>
                    </w:rPr>
                    <w:t>«habilidadesTecnicas»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6974E127" w14:textId="77777777" w:rsidR="00083D65" w:rsidRPr="00CD6B36" w:rsidRDefault="00083D65" w:rsidP="00DC7530">
                  <w:pPr>
                    <w:pStyle w:val="Pearrafopanelizquierdo"/>
                    <w:rPr>
                      <w:lang w:val="en-US"/>
                    </w:rPr>
                  </w:pPr>
                </w:p>
              </w:tc>
            </w:tr>
            <w:tr w:rsidR="00270697" w:rsidRPr="00CD6B36" w14:paraId="25E47094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2EAC5FD0" w14:textId="77777777" w:rsidR="00270697" w:rsidRPr="00CD6B36" w:rsidRDefault="009500EE" w:rsidP="00DC7530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LANGUAGES</w:t>
                  </w:r>
                </w:p>
              </w:tc>
            </w:tr>
            <w:tr w:rsidR="00270697" w:rsidRPr="00CD6B36" w14:paraId="464DBD22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47BF9237" w14:textId="77777777" w:rsidR="00270697" w:rsidRPr="00CD6B36" w:rsidRDefault="00BD1BB8" w:rsidP="00DC7530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idioma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167A80">
                    <w:rPr>
                      <w:noProof/>
                      <w:lang w:val="en-US"/>
                    </w:rPr>
                    <w:t>«idioma»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1B592784" w14:textId="77777777" w:rsidR="00270697" w:rsidRPr="00CD6B36" w:rsidRDefault="00270697" w:rsidP="00BD1BB8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  <w:tr w:rsidR="00270697" w:rsidRPr="00CD6B36" w14:paraId="3414C41D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2F5D9473" w14:textId="77777777" w:rsidR="00270697" w:rsidRPr="00CD6B36" w:rsidRDefault="003161C9" w:rsidP="00270697">
                  <w:pPr>
                    <w:pStyle w:val="NormalWeb"/>
                    <w:spacing w:before="0" w:beforeAutospacing="0" w:after="0" w:afterAutospacing="0" w:line="300" w:lineRule="auto"/>
                    <w:rPr>
                      <w:sz w:val="18"/>
                      <w:szCs w:val="18"/>
                    </w:rPr>
                  </w:pPr>
                  <w:r w:rsidRPr="00CD6B36">
                    <w:rPr>
                      <w:rFonts w:ascii="Arial" w:eastAsia="+mn-ea" w:hAnsi="Arial" w:cs="Arial"/>
                      <w:b/>
                      <w:bCs/>
                      <w:color w:val="39A2CF"/>
                      <w:kern w:val="24"/>
                      <w:sz w:val="18"/>
                      <w:szCs w:val="18"/>
                    </w:rPr>
                    <w:t>COURSES</w:t>
                  </w:r>
                </w:p>
              </w:tc>
            </w:tr>
            <w:tr w:rsidR="00270697" w:rsidRPr="00CD6B36" w14:paraId="3745017E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1BB45930" w14:textId="77777777" w:rsidR="003161C9" w:rsidRPr="00CD6B36" w:rsidRDefault="00BD1BB8" w:rsidP="003161C9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curso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167A80">
                    <w:rPr>
                      <w:noProof/>
                      <w:lang w:val="en-US"/>
                    </w:rPr>
                    <w:t>«curso»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70CE594E" w14:textId="77777777" w:rsidR="00270697" w:rsidRPr="00CD6B36" w:rsidRDefault="00270697" w:rsidP="00BD1BB8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  <w:tr w:rsidR="00270697" w:rsidRPr="00CD6B36" w14:paraId="413B5200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D5717DC" w14:textId="77777777" w:rsidR="00270697" w:rsidRPr="00CD6B36" w:rsidRDefault="003161C9" w:rsidP="003077A0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CERTIFICATIONS</w:t>
                  </w:r>
                </w:p>
              </w:tc>
            </w:tr>
            <w:tr w:rsidR="00270697" w:rsidRPr="00CD6B36" w14:paraId="472E282F" w14:textId="77777777" w:rsidTr="00270697">
              <w:trPr>
                <w:trHeight w:val="82"/>
              </w:trPr>
              <w:tc>
                <w:tcPr>
                  <w:tcW w:w="2552" w:type="dxa"/>
                  <w:shd w:val="clear" w:color="auto" w:fill="auto"/>
                </w:tcPr>
                <w:p w14:paraId="1BC5A63D" w14:textId="77777777" w:rsidR="003161C9" w:rsidRPr="00CD6B36" w:rsidRDefault="00BD1BB8" w:rsidP="003161C9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certificacion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167A80">
                    <w:rPr>
                      <w:noProof/>
                      <w:lang w:val="en-US"/>
                    </w:rPr>
                    <w:t>«certificacion»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08873CA5" w14:textId="77777777" w:rsidR="00270697" w:rsidRPr="00CD6B36" w:rsidRDefault="00270697" w:rsidP="00BD1BB8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</w:tbl>
          <w:p w14:paraId="50C86D4A" w14:textId="77777777" w:rsidR="00FF0E87" w:rsidRPr="00CD6B36" w:rsidRDefault="00FF0E87"/>
        </w:tc>
        <w:tc>
          <w:tcPr>
            <w:tcW w:w="7802" w:type="dxa"/>
          </w:tcPr>
          <w:tbl>
            <w:tblPr>
              <w:tblStyle w:val="Tablaconcuadrcula"/>
              <w:tblpPr w:vertAnchor="text" w:horzAnchor="page" w:tblpX="4073" w:tblpY="1"/>
              <w:tblW w:w="74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45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1"/>
            </w:tblGrid>
            <w:tr w:rsidR="00FF0E87" w:rsidRPr="00CD6B36" w14:paraId="3790E40E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34157E09" w14:textId="77777777" w:rsidR="00FF0E87" w:rsidRPr="00CD6B36" w:rsidRDefault="00E103E5" w:rsidP="00C440CA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PROFESSIONAL PROFILE</w:t>
                  </w:r>
                </w:p>
              </w:tc>
            </w:tr>
            <w:tr w:rsidR="00FF0E87" w:rsidRPr="00CD6B36" w14:paraId="5B2B9495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4C89BD2F" w14:textId="77777777" w:rsidR="00FF0E87" w:rsidRPr="00CD6B36" w:rsidRDefault="00BD1BB8" w:rsidP="0086613C">
                  <w:pPr>
                    <w:pStyle w:val="Prraf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perfilProfesional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167A80">
                    <w:rPr>
                      <w:noProof/>
                      <w:lang w:val="en-US"/>
                    </w:rPr>
                    <w:t>«perfilProfesional»</w:t>
                  </w:r>
                  <w:r>
                    <w:rPr>
                      <w:lang w:val="en-US"/>
                    </w:rPr>
                    <w:fldChar w:fldCharType="end"/>
                  </w:r>
                </w:p>
              </w:tc>
            </w:tr>
            <w:tr w:rsidR="00FF0E87" w:rsidRPr="00CD6B36" w14:paraId="5CDD8BDE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31EFF02C" w14:textId="77777777" w:rsidR="00FF0E87" w:rsidRPr="00CD6B36" w:rsidRDefault="00E103E5" w:rsidP="00C440CA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PROFESSIONAL EXPERIENCE</w:t>
                  </w:r>
                </w:p>
              </w:tc>
            </w:tr>
            <w:tr w:rsidR="00FF0E87" w:rsidRPr="00CD6B36" w14:paraId="05273095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3A4BB338" w14:textId="77777777" w:rsidR="00E71FF0" w:rsidRPr="00BD1BB8" w:rsidRDefault="00BD1BB8" w:rsidP="00BD1BB8">
                  <w:pPr>
                    <w:pStyle w:val="TtuloCompaa"/>
                    <w:contextualSpacing w:val="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experienciaLaboral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167A80">
                    <w:rPr>
                      <w:noProof/>
                      <w:lang w:val="en-US"/>
                    </w:rPr>
                    <w:t>«experienciaLaboral»</w:t>
                  </w:r>
                  <w:r>
                    <w:rPr>
                      <w:lang w:val="en-US"/>
                    </w:rPr>
                    <w:fldChar w:fldCharType="end"/>
                  </w:r>
                </w:p>
              </w:tc>
            </w:tr>
            <w:tr w:rsidR="00FF0E87" w:rsidRPr="00CD6B36" w14:paraId="732AD1D7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4B7F714F" w14:textId="77777777" w:rsidR="00FF0E87" w:rsidRPr="00CD6B36" w:rsidRDefault="00D12BD0" w:rsidP="009B247E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ACADEMIC EXPERIENCE</w:t>
                  </w:r>
                </w:p>
              </w:tc>
            </w:tr>
            <w:tr w:rsidR="00FF0E87" w:rsidRPr="00CD6B36" w14:paraId="28A0861E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4CC125C2" w14:textId="77777777" w:rsidR="00FF0E87" w:rsidRPr="00CD6B36" w:rsidRDefault="00BD1BB8" w:rsidP="00A22782">
                  <w:pPr>
                    <w:pStyle w:val="Textobulletpanelderecho"/>
                    <w:numPr>
                      <w:ilvl w:val="0"/>
                      <w:numId w:val="26"/>
                    </w:numPr>
                    <w:spacing w:after="120"/>
                    <w:ind w:left="288" w:hanging="288"/>
                    <w:contextualSpacing w:val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universidad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167A80">
                    <w:rPr>
                      <w:noProof/>
                      <w:lang w:val="en-US"/>
                    </w:rPr>
                    <w:t>«universidad»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28D258AC" w14:textId="77777777" w:rsidR="00FF0E87" w:rsidRPr="00CD6B36" w:rsidRDefault="00FF0E87" w:rsidP="00BD1BB8">
                  <w:pPr>
                    <w:pStyle w:val="Textobulletpanelderech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</w:tbl>
          <w:p w14:paraId="3145F940" w14:textId="77777777" w:rsidR="00FF0E87" w:rsidRPr="00CD6B36" w:rsidRDefault="00FF0E87" w:rsidP="009B247E">
            <w:pPr>
              <w:pStyle w:val="Prrafo"/>
              <w:rPr>
                <w:lang w:val="en-US"/>
              </w:rPr>
            </w:pPr>
          </w:p>
        </w:tc>
      </w:tr>
    </w:tbl>
    <w:p w14:paraId="6749EBF2" w14:textId="77777777" w:rsidR="00E94F4B" w:rsidRPr="00CD6B36" w:rsidRDefault="00E94F4B" w:rsidP="009B247E">
      <w:pPr>
        <w:pStyle w:val="Prrafo"/>
        <w:rPr>
          <w:lang w:val="en-US"/>
        </w:rPr>
      </w:pPr>
    </w:p>
    <w:sectPr w:rsidR="00E94F4B" w:rsidRPr="00CD6B36" w:rsidSect="00C7620C">
      <w:headerReference w:type="default" r:id="rId11"/>
      <w:pgSz w:w="12240" w:h="15840"/>
      <w:pgMar w:top="1440" w:right="1440" w:bottom="851" w:left="1440" w:header="3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C8FD2" w14:textId="77777777" w:rsidR="004C5A36" w:rsidRDefault="004C5A36" w:rsidP="00E94F4B">
      <w:r>
        <w:separator/>
      </w:r>
    </w:p>
  </w:endnote>
  <w:endnote w:type="continuationSeparator" w:id="0">
    <w:p w14:paraId="65EA4BDD" w14:textId="77777777" w:rsidR="004C5A36" w:rsidRDefault="004C5A36" w:rsidP="00E9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C698E" w14:textId="77777777" w:rsidR="004C5A36" w:rsidRDefault="004C5A36" w:rsidP="00E94F4B">
      <w:r>
        <w:separator/>
      </w:r>
    </w:p>
  </w:footnote>
  <w:footnote w:type="continuationSeparator" w:id="0">
    <w:p w14:paraId="28DCB661" w14:textId="77777777" w:rsidR="004C5A36" w:rsidRDefault="004C5A36" w:rsidP="00E9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vertAnchor="page" w:horzAnchor="margin" w:tblpXSpec="center" w:tblpY="2553"/>
      <w:tblW w:w="10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10746"/>
    </w:tblGrid>
    <w:tr w:rsidR="000540DB" w14:paraId="1F2D0797" w14:textId="77777777" w:rsidTr="00C043F4">
      <w:tc>
        <w:tcPr>
          <w:tcW w:w="10746" w:type="dxa"/>
        </w:tcPr>
        <w:p w14:paraId="224DD690" w14:textId="77777777" w:rsidR="000540DB" w:rsidRPr="00392834" w:rsidRDefault="00000000" w:rsidP="0086613C">
          <w:pPr>
            <w:pStyle w:val="NOMBREDELPROFESIONAL"/>
            <w:framePr w:wrap="auto" w:vAnchor="margin" w:hAnchor="text" w:xAlign="left" w:yAlign="inline"/>
            <w:rPr>
              <w:rFonts w:ascii="Times New Roman" w:eastAsia="Times New Roman" w:hAnsi="Times New Roman" w:cs="Times New Roman"/>
            </w:rPr>
          </w:pPr>
          <w:fldSimple w:instr=" MERGEFIELD  nombreProfesional \* Upper  \* MERGEFORMAT ">
            <w:r w:rsidR="00167A80">
              <w:rPr>
                <w:noProof/>
              </w:rPr>
              <w:t>«NOMBREPROFESIONAL»</w:t>
            </w:r>
          </w:fldSimple>
        </w:p>
      </w:tc>
    </w:tr>
    <w:tr w:rsidR="000540DB" w14:paraId="27C427DA" w14:textId="77777777" w:rsidTr="00C043F4">
      <w:tc>
        <w:tcPr>
          <w:tcW w:w="10746" w:type="dxa"/>
        </w:tcPr>
        <w:p w14:paraId="1D88E4F4" w14:textId="77777777" w:rsidR="000540DB" w:rsidRPr="00392834" w:rsidRDefault="00BD1BB8" w:rsidP="00412221">
          <w:pPr>
            <w:rPr>
              <w:rFonts w:ascii="Times New Roman" w:eastAsia="Times New Roman" w:hAnsi="Times New Roman" w:cs="Times New Roman"/>
              <w:color w:val="265495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instrText xml:space="preserve"> MERGEFIELD  puestoProfesional  \* MERGEFORMAT </w:instrTex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separate"/>
          </w:r>
          <w:r w:rsidR="00167A80">
            <w:rPr>
              <w:rFonts w:ascii="Arial" w:eastAsia="+mn-ea" w:hAnsi="Arial" w:cs="Arial"/>
              <w:b/>
              <w:bCs/>
              <w:noProof/>
              <w:color w:val="265495"/>
              <w:kern w:val="24"/>
              <w:lang w:val="es-ES"/>
            </w:rPr>
            <w:t>«puestoProfesional»</w: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end"/>
          </w:r>
        </w:p>
      </w:tc>
    </w:tr>
  </w:tbl>
  <w:p w14:paraId="2B39AD6A" w14:textId="77777777" w:rsidR="00A33962" w:rsidRDefault="00224837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5E33322" wp14:editId="482D639C">
          <wp:simplePos x="0" y="0"/>
          <wp:positionH relativeFrom="column">
            <wp:posOffset>-914400</wp:posOffset>
          </wp:positionH>
          <wp:positionV relativeFrom="paragraph">
            <wp:posOffset>-2135588</wp:posOffset>
          </wp:positionV>
          <wp:extent cx="7776000" cy="10108565"/>
          <wp:effectExtent l="0" t="0" r="0" b="635"/>
          <wp:wrapNone/>
          <wp:docPr id="12" name="Picture 12" descr="Graphical user interface, application, Wo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Graphical user interface, application, Wor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" t="28" r="14" b="28"/>
                  <a:stretch/>
                </pic:blipFill>
                <pic:spPr bwMode="auto">
                  <a:xfrm>
                    <a:off x="0" y="0"/>
                    <a:ext cx="7777308" cy="101102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BE7F77" w14:textId="77777777" w:rsidR="00DD3CBD" w:rsidRDefault="00DD3C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2083B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B680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AC29CF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FC324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568A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F8C6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6252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4C26A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4E2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0695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249A7"/>
    <w:multiLevelType w:val="hybridMultilevel"/>
    <w:tmpl w:val="9BA8EC66"/>
    <w:lvl w:ilvl="0" w:tplc="6A9A176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D36E37"/>
    <w:multiLevelType w:val="hybridMultilevel"/>
    <w:tmpl w:val="00A2C246"/>
    <w:lvl w:ilvl="0" w:tplc="AA04F70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F486397"/>
    <w:multiLevelType w:val="hybridMultilevel"/>
    <w:tmpl w:val="A700485C"/>
    <w:lvl w:ilvl="0" w:tplc="712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C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6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6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E2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8B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3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0A836E3"/>
    <w:multiLevelType w:val="hybridMultilevel"/>
    <w:tmpl w:val="DF1E2DEE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25C797F"/>
    <w:multiLevelType w:val="hybridMultilevel"/>
    <w:tmpl w:val="7FCACA06"/>
    <w:lvl w:ilvl="0" w:tplc="CC44C6D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7CC7B6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81AA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4E4DA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0C2EC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5412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A0D38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C676B6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012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72229A3"/>
    <w:multiLevelType w:val="hybridMultilevel"/>
    <w:tmpl w:val="024C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32238"/>
    <w:multiLevelType w:val="hybridMultilevel"/>
    <w:tmpl w:val="CA5CAB56"/>
    <w:lvl w:ilvl="0" w:tplc="53D231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4040"/>
    <w:multiLevelType w:val="hybridMultilevel"/>
    <w:tmpl w:val="2B58387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D28B5"/>
    <w:multiLevelType w:val="hybridMultilevel"/>
    <w:tmpl w:val="C0CE28EA"/>
    <w:lvl w:ilvl="0" w:tplc="240C57E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6DCA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8A222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0CABD2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83FD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4829FA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B840A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A1CA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922FAC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0F26765"/>
    <w:multiLevelType w:val="hybridMultilevel"/>
    <w:tmpl w:val="B5F4BF96"/>
    <w:lvl w:ilvl="0" w:tplc="816EED38">
      <w:start w:val="1"/>
      <w:numFmt w:val="bullet"/>
      <w:lvlText w:val="•"/>
      <w:lvlJc w:val="left"/>
      <w:pPr>
        <w:tabs>
          <w:tab w:val="num" w:pos="86"/>
        </w:tabs>
        <w:ind w:left="86" w:hanging="360"/>
      </w:pPr>
      <w:rPr>
        <w:rFonts w:ascii="Arial" w:hAnsi="Arial" w:hint="default"/>
      </w:rPr>
    </w:lvl>
    <w:lvl w:ilvl="1" w:tplc="417CB2B6" w:tentative="1">
      <w:start w:val="1"/>
      <w:numFmt w:val="bullet"/>
      <w:lvlText w:val="•"/>
      <w:lvlJc w:val="left"/>
      <w:pPr>
        <w:tabs>
          <w:tab w:val="num" w:pos="806"/>
        </w:tabs>
        <w:ind w:left="806" w:hanging="360"/>
      </w:pPr>
      <w:rPr>
        <w:rFonts w:ascii="Arial" w:hAnsi="Arial" w:hint="default"/>
      </w:rPr>
    </w:lvl>
    <w:lvl w:ilvl="2" w:tplc="987EA78C" w:tentative="1">
      <w:start w:val="1"/>
      <w:numFmt w:val="bullet"/>
      <w:lvlText w:val="•"/>
      <w:lvlJc w:val="left"/>
      <w:pPr>
        <w:tabs>
          <w:tab w:val="num" w:pos="1526"/>
        </w:tabs>
        <w:ind w:left="1526" w:hanging="360"/>
      </w:pPr>
      <w:rPr>
        <w:rFonts w:ascii="Arial" w:hAnsi="Arial" w:hint="default"/>
      </w:rPr>
    </w:lvl>
    <w:lvl w:ilvl="3" w:tplc="32D0A1E0" w:tentative="1">
      <w:start w:val="1"/>
      <w:numFmt w:val="bullet"/>
      <w:lvlText w:val="•"/>
      <w:lvlJc w:val="left"/>
      <w:pPr>
        <w:tabs>
          <w:tab w:val="num" w:pos="2246"/>
        </w:tabs>
        <w:ind w:left="2246" w:hanging="360"/>
      </w:pPr>
      <w:rPr>
        <w:rFonts w:ascii="Arial" w:hAnsi="Arial" w:hint="default"/>
      </w:rPr>
    </w:lvl>
    <w:lvl w:ilvl="4" w:tplc="BF14FFF0" w:tentative="1">
      <w:start w:val="1"/>
      <w:numFmt w:val="bullet"/>
      <w:lvlText w:val="•"/>
      <w:lvlJc w:val="left"/>
      <w:pPr>
        <w:tabs>
          <w:tab w:val="num" w:pos="2966"/>
        </w:tabs>
        <w:ind w:left="2966" w:hanging="360"/>
      </w:pPr>
      <w:rPr>
        <w:rFonts w:ascii="Arial" w:hAnsi="Arial" w:hint="default"/>
      </w:rPr>
    </w:lvl>
    <w:lvl w:ilvl="5" w:tplc="38E2B826" w:tentative="1">
      <w:start w:val="1"/>
      <w:numFmt w:val="bullet"/>
      <w:lvlText w:val="•"/>
      <w:lvlJc w:val="left"/>
      <w:pPr>
        <w:tabs>
          <w:tab w:val="num" w:pos="3686"/>
        </w:tabs>
        <w:ind w:left="3686" w:hanging="360"/>
      </w:pPr>
      <w:rPr>
        <w:rFonts w:ascii="Arial" w:hAnsi="Arial" w:hint="default"/>
      </w:rPr>
    </w:lvl>
    <w:lvl w:ilvl="6" w:tplc="18721472" w:tentative="1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ascii="Arial" w:hAnsi="Arial" w:hint="default"/>
      </w:rPr>
    </w:lvl>
    <w:lvl w:ilvl="7" w:tplc="9B2EAC70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8" w:tplc="F3D83014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</w:abstractNum>
  <w:abstractNum w:abstractNumId="20" w15:restartNumberingAfterBreak="0">
    <w:nsid w:val="35C74BDA"/>
    <w:multiLevelType w:val="hybridMultilevel"/>
    <w:tmpl w:val="7B64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76A"/>
    <w:multiLevelType w:val="hybridMultilevel"/>
    <w:tmpl w:val="CF3249AC"/>
    <w:lvl w:ilvl="0" w:tplc="C9DC8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4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48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0D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ED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87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29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957897"/>
    <w:multiLevelType w:val="hybridMultilevel"/>
    <w:tmpl w:val="2954D700"/>
    <w:lvl w:ilvl="0" w:tplc="314EE0E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D48EF"/>
    <w:multiLevelType w:val="hybridMultilevel"/>
    <w:tmpl w:val="BFD87BF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03F98"/>
    <w:multiLevelType w:val="hybridMultilevel"/>
    <w:tmpl w:val="DB5A86D0"/>
    <w:lvl w:ilvl="0" w:tplc="6EC4DA6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AC41D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67DF8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8ABFB4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30B9AA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94234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66A26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C1E8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36CE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3C64B44"/>
    <w:multiLevelType w:val="hybridMultilevel"/>
    <w:tmpl w:val="8830FB36"/>
    <w:lvl w:ilvl="0" w:tplc="E5D2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2B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2D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C0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40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AD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CF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42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C1579F9"/>
    <w:multiLevelType w:val="hybridMultilevel"/>
    <w:tmpl w:val="1E44885A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C72E7"/>
    <w:multiLevelType w:val="hybridMultilevel"/>
    <w:tmpl w:val="A3F0C752"/>
    <w:lvl w:ilvl="0" w:tplc="AA04F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F4CC6"/>
    <w:multiLevelType w:val="hybridMultilevel"/>
    <w:tmpl w:val="3048B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F2127B"/>
    <w:multiLevelType w:val="hybridMultilevel"/>
    <w:tmpl w:val="42A29C52"/>
    <w:lvl w:ilvl="0" w:tplc="6DFA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C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E0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A7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F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A3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41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A41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66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6B42FE"/>
    <w:multiLevelType w:val="hybridMultilevel"/>
    <w:tmpl w:val="8FA054F8"/>
    <w:lvl w:ilvl="0" w:tplc="0EDE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1C569D"/>
    <w:multiLevelType w:val="hybridMultilevel"/>
    <w:tmpl w:val="395043BE"/>
    <w:lvl w:ilvl="0" w:tplc="3D429036">
      <w:start w:val="1"/>
      <w:numFmt w:val="bullet"/>
      <w:pStyle w:val="Textobulletpanelizquierdo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10A97"/>
    <w:multiLevelType w:val="hybridMultilevel"/>
    <w:tmpl w:val="FDCAE14E"/>
    <w:lvl w:ilvl="0" w:tplc="1864F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AF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4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6B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C9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ED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24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0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879794E"/>
    <w:multiLevelType w:val="hybridMultilevel"/>
    <w:tmpl w:val="DBFE178E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70E33"/>
    <w:multiLevelType w:val="hybridMultilevel"/>
    <w:tmpl w:val="D9402318"/>
    <w:lvl w:ilvl="0" w:tplc="49A6F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E09EA"/>
    <w:multiLevelType w:val="hybridMultilevel"/>
    <w:tmpl w:val="F364D354"/>
    <w:lvl w:ilvl="0" w:tplc="E93ADDD6">
      <w:start w:val="1"/>
      <w:numFmt w:val="bullet"/>
      <w:pStyle w:val="Textobulletpanelderecho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1355C"/>
    <w:multiLevelType w:val="hybridMultilevel"/>
    <w:tmpl w:val="91063D48"/>
    <w:lvl w:ilvl="0" w:tplc="4238C24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54C882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4BFF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69B7E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BE971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6EDE9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BA8B02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A6641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528D06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900558416">
    <w:abstractNumId w:val="24"/>
  </w:num>
  <w:num w:numId="2" w16cid:durableId="775250184">
    <w:abstractNumId w:val="12"/>
  </w:num>
  <w:num w:numId="3" w16cid:durableId="1688365536">
    <w:abstractNumId w:val="18"/>
  </w:num>
  <w:num w:numId="4" w16cid:durableId="218639978">
    <w:abstractNumId w:val="21"/>
  </w:num>
  <w:num w:numId="5" w16cid:durableId="1104688399">
    <w:abstractNumId w:val="14"/>
  </w:num>
  <w:num w:numId="6" w16cid:durableId="1598294857">
    <w:abstractNumId w:val="36"/>
  </w:num>
  <w:num w:numId="7" w16cid:durableId="927931137">
    <w:abstractNumId w:val="19"/>
  </w:num>
  <w:num w:numId="8" w16cid:durableId="400298757">
    <w:abstractNumId w:val="29"/>
  </w:num>
  <w:num w:numId="9" w16cid:durableId="1671131183">
    <w:abstractNumId w:val="32"/>
  </w:num>
  <w:num w:numId="10" w16cid:durableId="240408300">
    <w:abstractNumId w:val="25"/>
  </w:num>
  <w:num w:numId="11" w16cid:durableId="1180125042">
    <w:abstractNumId w:val="30"/>
  </w:num>
  <w:num w:numId="12" w16cid:durableId="838545086">
    <w:abstractNumId w:val="20"/>
  </w:num>
  <w:num w:numId="13" w16cid:durableId="328484948">
    <w:abstractNumId w:val="16"/>
  </w:num>
  <w:num w:numId="14" w16cid:durableId="205679952">
    <w:abstractNumId w:val="26"/>
  </w:num>
  <w:num w:numId="15" w16cid:durableId="453059198">
    <w:abstractNumId w:val="13"/>
  </w:num>
  <w:num w:numId="16" w16cid:durableId="165168995">
    <w:abstractNumId w:val="15"/>
  </w:num>
  <w:num w:numId="17" w16cid:durableId="2043240988">
    <w:abstractNumId w:val="28"/>
  </w:num>
  <w:num w:numId="18" w16cid:durableId="2067222546">
    <w:abstractNumId w:val="11"/>
  </w:num>
  <w:num w:numId="19" w16cid:durableId="215553193">
    <w:abstractNumId w:val="10"/>
  </w:num>
  <w:num w:numId="20" w16cid:durableId="1072310056">
    <w:abstractNumId w:val="27"/>
  </w:num>
  <w:num w:numId="21" w16cid:durableId="765688629">
    <w:abstractNumId w:val="22"/>
  </w:num>
  <w:num w:numId="22" w16cid:durableId="1235431923">
    <w:abstractNumId w:val="23"/>
  </w:num>
  <w:num w:numId="23" w16cid:durableId="323317133">
    <w:abstractNumId w:val="31"/>
  </w:num>
  <w:num w:numId="24" w16cid:durableId="1570536654">
    <w:abstractNumId w:val="33"/>
  </w:num>
  <w:num w:numId="25" w16cid:durableId="716858564">
    <w:abstractNumId w:val="17"/>
  </w:num>
  <w:num w:numId="26" w16cid:durableId="1229073836">
    <w:abstractNumId w:val="34"/>
  </w:num>
  <w:num w:numId="27" w16cid:durableId="1694457640">
    <w:abstractNumId w:val="35"/>
  </w:num>
  <w:num w:numId="28" w16cid:durableId="220292037">
    <w:abstractNumId w:val="0"/>
  </w:num>
  <w:num w:numId="29" w16cid:durableId="773020202">
    <w:abstractNumId w:val="1"/>
  </w:num>
  <w:num w:numId="30" w16cid:durableId="1761638531">
    <w:abstractNumId w:val="2"/>
  </w:num>
  <w:num w:numId="31" w16cid:durableId="2088111365">
    <w:abstractNumId w:val="3"/>
  </w:num>
  <w:num w:numId="32" w16cid:durableId="729035660">
    <w:abstractNumId w:val="8"/>
  </w:num>
  <w:num w:numId="33" w16cid:durableId="930549492">
    <w:abstractNumId w:val="4"/>
  </w:num>
  <w:num w:numId="34" w16cid:durableId="1308323029">
    <w:abstractNumId w:val="5"/>
  </w:num>
  <w:num w:numId="35" w16cid:durableId="1109006122">
    <w:abstractNumId w:val="6"/>
  </w:num>
  <w:num w:numId="36" w16cid:durableId="1010714143">
    <w:abstractNumId w:val="7"/>
  </w:num>
  <w:num w:numId="37" w16cid:durableId="1165439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80"/>
    <w:rsid w:val="000015B7"/>
    <w:rsid w:val="00002A56"/>
    <w:rsid w:val="000037DB"/>
    <w:rsid w:val="000244AE"/>
    <w:rsid w:val="00032A89"/>
    <w:rsid w:val="00034D74"/>
    <w:rsid w:val="000540DB"/>
    <w:rsid w:val="00077385"/>
    <w:rsid w:val="00083D65"/>
    <w:rsid w:val="00084AB0"/>
    <w:rsid w:val="000904B5"/>
    <w:rsid w:val="000917A7"/>
    <w:rsid w:val="00093B9D"/>
    <w:rsid w:val="0009673A"/>
    <w:rsid w:val="000A1B2A"/>
    <w:rsid w:val="000A355A"/>
    <w:rsid w:val="000A424E"/>
    <w:rsid w:val="000B33BA"/>
    <w:rsid w:val="000D1760"/>
    <w:rsid w:val="00150351"/>
    <w:rsid w:val="001549C4"/>
    <w:rsid w:val="001552B7"/>
    <w:rsid w:val="00167A80"/>
    <w:rsid w:val="00174B64"/>
    <w:rsid w:val="00177C6E"/>
    <w:rsid w:val="001974F6"/>
    <w:rsid w:val="001A2A1B"/>
    <w:rsid w:val="001B1B5D"/>
    <w:rsid w:val="001C78FF"/>
    <w:rsid w:val="001D2C12"/>
    <w:rsid w:val="001D71DF"/>
    <w:rsid w:val="002104E8"/>
    <w:rsid w:val="002123C5"/>
    <w:rsid w:val="00224837"/>
    <w:rsid w:val="00232FDD"/>
    <w:rsid w:val="00243FD8"/>
    <w:rsid w:val="00247CC8"/>
    <w:rsid w:val="002566FF"/>
    <w:rsid w:val="0026261E"/>
    <w:rsid w:val="00270697"/>
    <w:rsid w:val="002944EC"/>
    <w:rsid w:val="002B1C8A"/>
    <w:rsid w:val="002C2E60"/>
    <w:rsid w:val="002D0A50"/>
    <w:rsid w:val="002F4F2B"/>
    <w:rsid w:val="003077A0"/>
    <w:rsid w:val="003161C9"/>
    <w:rsid w:val="003214A6"/>
    <w:rsid w:val="00323DEB"/>
    <w:rsid w:val="003421D1"/>
    <w:rsid w:val="00344062"/>
    <w:rsid w:val="003462AC"/>
    <w:rsid w:val="003803AB"/>
    <w:rsid w:val="00382FA6"/>
    <w:rsid w:val="00392834"/>
    <w:rsid w:val="003A17DD"/>
    <w:rsid w:val="003A58A3"/>
    <w:rsid w:val="003B0D5F"/>
    <w:rsid w:val="003C3111"/>
    <w:rsid w:val="003D0CAA"/>
    <w:rsid w:val="003D2766"/>
    <w:rsid w:val="00411D6A"/>
    <w:rsid w:val="00412221"/>
    <w:rsid w:val="00416681"/>
    <w:rsid w:val="00430E15"/>
    <w:rsid w:val="0044697F"/>
    <w:rsid w:val="004476ED"/>
    <w:rsid w:val="00447BA6"/>
    <w:rsid w:val="004509BC"/>
    <w:rsid w:val="00487624"/>
    <w:rsid w:val="004978F4"/>
    <w:rsid w:val="004A2E20"/>
    <w:rsid w:val="004C5A36"/>
    <w:rsid w:val="004F07D0"/>
    <w:rsid w:val="004F782A"/>
    <w:rsid w:val="00531016"/>
    <w:rsid w:val="00540EBF"/>
    <w:rsid w:val="0055455F"/>
    <w:rsid w:val="005622A3"/>
    <w:rsid w:val="0057595C"/>
    <w:rsid w:val="0057686E"/>
    <w:rsid w:val="005917CC"/>
    <w:rsid w:val="0059445E"/>
    <w:rsid w:val="005A105F"/>
    <w:rsid w:val="005A6466"/>
    <w:rsid w:val="005D5E13"/>
    <w:rsid w:val="005E494E"/>
    <w:rsid w:val="005E550A"/>
    <w:rsid w:val="00617C56"/>
    <w:rsid w:val="00634DD9"/>
    <w:rsid w:val="006473B8"/>
    <w:rsid w:val="006473FB"/>
    <w:rsid w:val="00667830"/>
    <w:rsid w:val="0069658D"/>
    <w:rsid w:val="006A4E5B"/>
    <w:rsid w:val="006A607D"/>
    <w:rsid w:val="006B7362"/>
    <w:rsid w:val="006C20B7"/>
    <w:rsid w:val="006C55A7"/>
    <w:rsid w:val="006D0D4E"/>
    <w:rsid w:val="006E4F7B"/>
    <w:rsid w:val="006E6E11"/>
    <w:rsid w:val="006E76B4"/>
    <w:rsid w:val="006F1CA0"/>
    <w:rsid w:val="006F2E77"/>
    <w:rsid w:val="00722DC5"/>
    <w:rsid w:val="00722F5B"/>
    <w:rsid w:val="00730407"/>
    <w:rsid w:val="0073700D"/>
    <w:rsid w:val="0074665E"/>
    <w:rsid w:val="0074671E"/>
    <w:rsid w:val="007975C4"/>
    <w:rsid w:val="007A3393"/>
    <w:rsid w:val="007A4D1D"/>
    <w:rsid w:val="007B2B00"/>
    <w:rsid w:val="007B7D3B"/>
    <w:rsid w:val="007E4B81"/>
    <w:rsid w:val="0080692B"/>
    <w:rsid w:val="00824CA1"/>
    <w:rsid w:val="00845AA5"/>
    <w:rsid w:val="008531CB"/>
    <w:rsid w:val="0086071C"/>
    <w:rsid w:val="0086613C"/>
    <w:rsid w:val="00895D96"/>
    <w:rsid w:val="008C4787"/>
    <w:rsid w:val="008C55E3"/>
    <w:rsid w:val="008F0384"/>
    <w:rsid w:val="008F2677"/>
    <w:rsid w:val="009145D0"/>
    <w:rsid w:val="009229FB"/>
    <w:rsid w:val="00933B1F"/>
    <w:rsid w:val="009500EE"/>
    <w:rsid w:val="00950D02"/>
    <w:rsid w:val="00972B73"/>
    <w:rsid w:val="00994AFF"/>
    <w:rsid w:val="009B247E"/>
    <w:rsid w:val="009D7122"/>
    <w:rsid w:val="009E3831"/>
    <w:rsid w:val="009F70D7"/>
    <w:rsid w:val="00A22782"/>
    <w:rsid w:val="00A23785"/>
    <w:rsid w:val="00A33962"/>
    <w:rsid w:val="00A33A38"/>
    <w:rsid w:val="00A42060"/>
    <w:rsid w:val="00A704C4"/>
    <w:rsid w:val="00A72DAE"/>
    <w:rsid w:val="00A76440"/>
    <w:rsid w:val="00A90348"/>
    <w:rsid w:val="00A971CB"/>
    <w:rsid w:val="00AA51CA"/>
    <w:rsid w:val="00AA673D"/>
    <w:rsid w:val="00AF3CDC"/>
    <w:rsid w:val="00B12BD8"/>
    <w:rsid w:val="00B142C6"/>
    <w:rsid w:val="00B20293"/>
    <w:rsid w:val="00B22478"/>
    <w:rsid w:val="00B242AF"/>
    <w:rsid w:val="00B25DE6"/>
    <w:rsid w:val="00B27D34"/>
    <w:rsid w:val="00B34478"/>
    <w:rsid w:val="00B57CB6"/>
    <w:rsid w:val="00B71EB5"/>
    <w:rsid w:val="00B77CE4"/>
    <w:rsid w:val="00B90E55"/>
    <w:rsid w:val="00B9210C"/>
    <w:rsid w:val="00B93920"/>
    <w:rsid w:val="00BD1BB8"/>
    <w:rsid w:val="00BD55A3"/>
    <w:rsid w:val="00BF071D"/>
    <w:rsid w:val="00BF7202"/>
    <w:rsid w:val="00C043F4"/>
    <w:rsid w:val="00C05351"/>
    <w:rsid w:val="00C05F7C"/>
    <w:rsid w:val="00C20789"/>
    <w:rsid w:val="00C36E7B"/>
    <w:rsid w:val="00C440CA"/>
    <w:rsid w:val="00C5058B"/>
    <w:rsid w:val="00C549C2"/>
    <w:rsid w:val="00C56E7E"/>
    <w:rsid w:val="00C632F2"/>
    <w:rsid w:val="00C70C1A"/>
    <w:rsid w:val="00C73B98"/>
    <w:rsid w:val="00C7620C"/>
    <w:rsid w:val="00C81309"/>
    <w:rsid w:val="00C84710"/>
    <w:rsid w:val="00C91227"/>
    <w:rsid w:val="00C91C2C"/>
    <w:rsid w:val="00CB1D16"/>
    <w:rsid w:val="00CB22EB"/>
    <w:rsid w:val="00CB5625"/>
    <w:rsid w:val="00CD6B36"/>
    <w:rsid w:val="00D12BD0"/>
    <w:rsid w:val="00D16956"/>
    <w:rsid w:val="00D65002"/>
    <w:rsid w:val="00D6742F"/>
    <w:rsid w:val="00D70264"/>
    <w:rsid w:val="00D935B6"/>
    <w:rsid w:val="00D97F17"/>
    <w:rsid w:val="00DC7530"/>
    <w:rsid w:val="00DD3CBD"/>
    <w:rsid w:val="00DE1A24"/>
    <w:rsid w:val="00DF2E21"/>
    <w:rsid w:val="00E103E5"/>
    <w:rsid w:val="00E41EFA"/>
    <w:rsid w:val="00E448DB"/>
    <w:rsid w:val="00E44D0F"/>
    <w:rsid w:val="00E46654"/>
    <w:rsid w:val="00E71FF0"/>
    <w:rsid w:val="00E828DC"/>
    <w:rsid w:val="00E93BD8"/>
    <w:rsid w:val="00E94F4B"/>
    <w:rsid w:val="00EA2483"/>
    <w:rsid w:val="00EA2BB6"/>
    <w:rsid w:val="00EA7C09"/>
    <w:rsid w:val="00EB2CC9"/>
    <w:rsid w:val="00EB38CF"/>
    <w:rsid w:val="00EC07C8"/>
    <w:rsid w:val="00EC1A64"/>
    <w:rsid w:val="00EE0E91"/>
    <w:rsid w:val="00EF227C"/>
    <w:rsid w:val="00EF5641"/>
    <w:rsid w:val="00EF7A31"/>
    <w:rsid w:val="00F224DF"/>
    <w:rsid w:val="00F24C3A"/>
    <w:rsid w:val="00F43E0A"/>
    <w:rsid w:val="00F462C2"/>
    <w:rsid w:val="00F66CA2"/>
    <w:rsid w:val="00F80ADD"/>
    <w:rsid w:val="00FD5918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9C0D5"/>
  <w15:chartTrackingRefBased/>
  <w15:docId w15:val="{A856DE8D-7F0A-420D-8B78-476F6E35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4F4B"/>
  </w:style>
  <w:style w:type="paragraph" w:styleId="Piedepgina">
    <w:name w:val="footer"/>
    <w:basedOn w:val="Normal"/>
    <w:link w:val="Piedepgina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F4B"/>
  </w:style>
  <w:style w:type="table" w:styleId="Tablaconcuadrcula">
    <w:name w:val="Table Grid"/>
    <w:basedOn w:val="Tablanormal"/>
    <w:uiPriority w:val="39"/>
    <w:rsid w:val="00003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55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B12BD8"/>
    <w:pPr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NOMBREDELPROFESIONAL">
    <w:name w:val="NOMBRE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121830"/>
      <w:kern w:val="24"/>
      <w:sz w:val="40"/>
      <w:szCs w:val="40"/>
      <w:lang w:val="es-ES"/>
    </w:rPr>
  </w:style>
  <w:style w:type="paragraph" w:customStyle="1" w:styleId="Puestodelprofesional">
    <w:name w:val="Puesto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265495"/>
      <w:kern w:val="24"/>
      <w:lang w:val="es-ES"/>
    </w:rPr>
  </w:style>
  <w:style w:type="paragraph" w:customStyle="1" w:styleId="TTULOpanelderecho">
    <w:name w:val="TÍTULO panel derecho"/>
    <w:basedOn w:val="NormalWeb"/>
    <w:qFormat/>
    <w:rsid w:val="00C440CA"/>
    <w:pPr>
      <w:pBdr>
        <w:bottom w:val="single" w:sz="4" w:space="5" w:color="767171" w:themeColor="background2" w:themeShade="80"/>
      </w:pBdr>
      <w:spacing w:before="0" w:beforeAutospacing="0" w:after="0" w:afterAutospacing="0"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Prrafo">
    <w:name w:val="Párrafo"/>
    <w:basedOn w:val="NormalWeb"/>
    <w:qFormat/>
    <w:rsid w:val="0086613C"/>
    <w:pPr>
      <w:spacing w:before="0" w:beforeAutospacing="0" w:after="0" w:afterAutospacing="0" w:line="264" w:lineRule="auto"/>
      <w:jc w:val="both"/>
    </w:pPr>
    <w:rPr>
      <w:rFonts w:ascii="Arial" w:eastAsia="+mn-ea" w:hAnsi="Arial" w:cs="Arial"/>
      <w:color w:val="121830"/>
      <w:kern w:val="24"/>
      <w:lang w:val="es-ES_tradnl"/>
    </w:rPr>
  </w:style>
  <w:style w:type="paragraph" w:customStyle="1" w:styleId="Textocheckbox">
    <w:name w:val="Texto checkbox"/>
    <w:basedOn w:val="Normal"/>
    <w:qFormat/>
    <w:rsid w:val="00C440CA"/>
    <w:rPr>
      <w:rFonts w:ascii="Arial" w:eastAsia="+mn-ea" w:hAnsi="Arial" w:cs="Arial"/>
      <w:b/>
      <w:bCs/>
      <w:color w:val="797C76"/>
      <w:kern w:val="24"/>
      <w:lang w:val="es-ES_tradnl"/>
    </w:rPr>
  </w:style>
  <w:style w:type="paragraph" w:customStyle="1" w:styleId="TtuloCompaa">
    <w:name w:val="Título Compañí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PuestoCompaia">
    <w:name w:val="Puesto Compañi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Textoperiodoyciudad">
    <w:name w:val="Texto periodo y ciudad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797C76"/>
      <w:kern w:val="24"/>
      <w:sz w:val="20"/>
      <w:szCs w:val="20"/>
      <w:lang w:val="es-ES_tradnl"/>
    </w:rPr>
  </w:style>
  <w:style w:type="paragraph" w:customStyle="1" w:styleId="Textobulletpanelderecho">
    <w:name w:val="Texto bullet panel derecho"/>
    <w:basedOn w:val="Prrafodelista"/>
    <w:qFormat/>
    <w:rsid w:val="00C440CA"/>
    <w:pPr>
      <w:numPr>
        <w:numId w:val="27"/>
      </w:numPr>
      <w:spacing w:line="264" w:lineRule="auto"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TTULOpanelizquierdo">
    <w:name w:val="TÍTUL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b/>
      <w:bCs/>
      <w:color w:val="39A2CF"/>
      <w:kern w:val="24"/>
      <w:sz w:val="18"/>
      <w:szCs w:val="18"/>
      <w:lang w:val="es-ES_tradnl"/>
    </w:rPr>
  </w:style>
  <w:style w:type="paragraph" w:customStyle="1" w:styleId="Pearrafopanelizquierdo">
    <w:name w:val="Pearraf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  <w:style w:type="paragraph" w:customStyle="1" w:styleId="Textobulletpanelizquierdo">
    <w:name w:val="Texto bullet panel izquierdo"/>
    <w:basedOn w:val="Prrafodelista"/>
    <w:qFormat/>
    <w:rsid w:val="00DC7530"/>
    <w:pPr>
      <w:numPr>
        <w:numId w:val="23"/>
      </w:numPr>
      <w:spacing w:line="300" w:lineRule="auto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30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60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6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.NOVACOMP\source\Workspaces\Nova%20Expediente_CMMI\GenerarCurriculum_Dev\WebUI\Templates\05-CV%20Plantilla%20ITQS%20Ing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79838BF12B545BD196B904EDA09D0" ma:contentTypeVersion="9" ma:contentTypeDescription="Crear nuevo documento." ma:contentTypeScope="" ma:versionID="8fc84b5fb84ee3e5d5f6715ff267fba0">
  <xsd:schema xmlns:xsd="http://www.w3.org/2001/XMLSchema" xmlns:xs="http://www.w3.org/2001/XMLSchema" xmlns:p="http://schemas.microsoft.com/office/2006/metadata/properties" xmlns:ns2="8c9780ba-cc7a-47a3-abc2-90ed306deb46" xmlns:ns3="9a53d06f-5731-466b-9da3-698a239d0b92" targetNamespace="http://schemas.microsoft.com/office/2006/metadata/properties" ma:root="true" ma:fieldsID="653fc3c4966f3f1ed54789c9025f5353" ns2:_="" ns3:_="">
    <xsd:import namespace="8c9780ba-cc7a-47a3-abc2-90ed306deb46"/>
    <xsd:import namespace="9a53d06f-5731-466b-9da3-698a239d0b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780ba-cc7a-47a3-abc2-90ed306deb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3d06f-5731-466b-9da3-698a239d0b9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49A3C0-7B82-47C7-A184-3D7914B39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517E9A-DF5A-4883-B11A-67CC72CB35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D381A4-F636-43E4-A81B-81F3BC320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9780ba-cc7a-47a3-abc2-90ed306deb46"/>
    <ds:schemaRef ds:uri="9a53d06f-5731-466b-9da3-698a239d0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F02FC9-9B4B-044D-9637-76D315EF0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05-CV Plantilla ITQS Ingles.dotx</Template>
  <TotalTime>0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Jose Rivera Ramirez</dc:creator>
  <cp:keywords/>
  <dc:description/>
  <cp:lastModifiedBy>Sergi Jose Rivera Ramirez</cp:lastModifiedBy>
  <cp:revision>1</cp:revision>
  <dcterms:created xsi:type="dcterms:W3CDTF">2023-05-25T14:05:00Z</dcterms:created>
  <dcterms:modified xsi:type="dcterms:W3CDTF">2023-05-25T14:05:00Z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0x010100E6879838BF12B545BD196B904EDA09D0</vt:lpwstr>
  </property>
</Properties>
</file>