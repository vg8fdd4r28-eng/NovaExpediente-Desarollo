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779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7802"/>
      </w:tblGrid>
      <w:tr w:rsidR="009145D0" w14:paraId="237069AB" w14:textId="77777777" w:rsidTr="009145D0">
        <w:tc>
          <w:tcPr>
            <w:tcW w:w="2977" w:type="dxa"/>
          </w:tcPr>
          <w:tbl>
            <w:tblPr>
              <w:tblStyle w:val="Tablaconcuadrcula"/>
              <w:tblpPr w:vertAnchor="text" w:horzAnchor="margin" w:tblpY="63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bottom w:w="17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52"/>
            </w:tblGrid>
            <w:tr w:rsidR="00270697" w14:paraId="165C40FF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7A833384" w14:textId="77777777" w:rsidR="00270697" w:rsidRPr="002B1C8A" w:rsidRDefault="00270697" w:rsidP="002104E8">
                  <w:pPr>
                    <w:pStyle w:val="TTULOpanelizquierdo"/>
                  </w:pPr>
                  <w:r w:rsidRPr="002B1C8A">
                    <w:t>HABILIDADES TÉCNICAS</w:t>
                  </w:r>
                </w:p>
              </w:tc>
            </w:tr>
            <w:tr w:rsidR="00270697" w14:paraId="6EFFA4FD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6C363BCB" w14:textId="77777777" w:rsidR="00270697" w:rsidRDefault="00000000" w:rsidP="00DC7530">
                  <w:pPr>
                    <w:pStyle w:val="Pearrafopanelizquierdo"/>
                  </w:pPr>
                  <w:fldSimple w:instr=" MERGEFIELD  habilidadesTecnicas  \* MERGEFORMAT ">
                    <w:r w:rsidR="009B63B5">
                      <w:rPr>
                        <w:noProof/>
                      </w:rPr>
                      <w:t>«habilidadesTecnicas»</w:t>
                    </w:r>
                  </w:fldSimple>
                </w:p>
                <w:p w14:paraId="77A0CDAF" w14:textId="77777777" w:rsidR="00270697" w:rsidRPr="002B1C8A" w:rsidRDefault="00270697" w:rsidP="00DC7530">
                  <w:pPr>
                    <w:pStyle w:val="Pearrafopanelizquierdo"/>
                  </w:pPr>
                </w:p>
              </w:tc>
            </w:tr>
            <w:tr w:rsidR="00270697" w14:paraId="46749A2F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606965D6" w14:textId="77777777" w:rsidR="00270697" w:rsidRPr="002B1C8A" w:rsidRDefault="00270697" w:rsidP="00DC7530">
                  <w:pPr>
                    <w:pStyle w:val="TTULOpanelizquierdo"/>
                  </w:pPr>
                  <w:r w:rsidRPr="002B1C8A">
                    <w:t>IDIOMAS</w:t>
                  </w:r>
                </w:p>
              </w:tc>
            </w:tr>
            <w:tr w:rsidR="00270697" w14:paraId="720DAC05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024BD5F1" w14:textId="77777777" w:rsidR="00270697" w:rsidRPr="009F70D7" w:rsidRDefault="00000000" w:rsidP="00DC7530">
                  <w:pPr>
                    <w:pStyle w:val="Textobulletpanelizquierdo"/>
                  </w:pPr>
                  <w:fldSimple w:instr=" MERGEFIELD  idioma  \* MERGEFORMAT ">
                    <w:r w:rsidR="009B63B5">
                      <w:rPr>
                        <w:noProof/>
                      </w:rPr>
                      <w:t>«idioma»</w:t>
                    </w:r>
                  </w:fldSimple>
                </w:p>
                <w:p w14:paraId="325B425D" w14:textId="77777777" w:rsidR="00270697" w:rsidRPr="0059445E" w:rsidRDefault="00270697" w:rsidP="00A3465A">
                  <w:pPr>
                    <w:pStyle w:val="Textobulletpanelizquierdo"/>
                    <w:numPr>
                      <w:ilvl w:val="0"/>
                      <w:numId w:val="0"/>
                    </w:numPr>
                  </w:pPr>
                </w:p>
              </w:tc>
            </w:tr>
            <w:tr w:rsidR="00270697" w14:paraId="733E7262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118D428A" w14:textId="77777777" w:rsidR="00270697" w:rsidRPr="002B1C8A" w:rsidRDefault="00270697" w:rsidP="00270697">
                  <w:pPr>
                    <w:pStyle w:val="NormalWeb"/>
                    <w:spacing w:before="0" w:beforeAutospacing="0" w:after="0" w:afterAutospacing="0" w:line="300" w:lineRule="auto"/>
                    <w:rPr>
                      <w:sz w:val="18"/>
                      <w:szCs w:val="18"/>
                    </w:rPr>
                  </w:pPr>
                  <w:r w:rsidRPr="002B1C8A">
                    <w:rPr>
                      <w:rFonts w:ascii="Arial" w:eastAsia="+mn-ea" w:hAnsi="Arial" w:cs="Arial"/>
                      <w:b/>
                      <w:bCs/>
                      <w:color w:val="39A2CF"/>
                      <w:kern w:val="24"/>
                      <w:sz w:val="18"/>
                      <w:szCs w:val="18"/>
                      <w:lang w:val="es-ES_tradnl"/>
                    </w:rPr>
                    <w:t>CURSOS</w:t>
                  </w:r>
                </w:p>
              </w:tc>
            </w:tr>
            <w:tr w:rsidR="00270697" w14:paraId="6A257103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3DB71A07" w14:textId="77777777" w:rsidR="00270697" w:rsidRPr="009F70D7" w:rsidRDefault="00000000" w:rsidP="00540EBF">
                  <w:pPr>
                    <w:pStyle w:val="Textobulletpanelizquierdo"/>
                  </w:pPr>
                  <w:fldSimple w:instr=" MERGEFIELD  curso  \* MERGEFORMAT ">
                    <w:r w:rsidR="009B63B5">
                      <w:rPr>
                        <w:noProof/>
                      </w:rPr>
                      <w:t>«curso»</w:t>
                    </w:r>
                  </w:fldSimple>
                </w:p>
                <w:p w14:paraId="346E6545" w14:textId="77777777" w:rsidR="00270697" w:rsidRPr="009F70D7" w:rsidRDefault="00270697" w:rsidP="00A3465A">
                  <w:pPr>
                    <w:pStyle w:val="Textobulletpanelizquierdo"/>
                    <w:numPr>
                      <w:ilvl w:val="0"/>
                      <w:numId w:val="0"/>
                    </w:numPr>
                  </w:pPr>
                </w:p>
                <w:p w14:paraId="0A2FE308" w14:textId="77777777" w:rsidR="00270697" w:rsidRPr="0059445E" w:rsidRDefault="00270697" w:rsidP="00540EBF">
                  <w:pPr>
                    <w:pStyle w:val="Pearrafopanelizquierdo"/>
                  </w:pPr>
                </w:p>
              </w:tc>
            </w:tr>
            <w:tr w:rsidR="00270697" w14:paraId="354A982D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396D6864" w14:textId="77777777" w:rsidR="00270697" w:rsidRPr="002B1C8A" w:rsidRDefault="00270697" w:rsidP="003077A0">
                  <w:pPr>
                    <w:pStyle w:val="TTULOpanelizquierdo"/>
                  </w:pPr>
                  <w:r w:rsidRPr="002B1C8A">
                    <w:t>CERTIFICACIONES</w:t>
                  </w:r>
                </w:p>
              </w:tc>
            </w:tr>
            <w:tr w:rsidR="00270697" w14:paraId="05CBDA39" w14:textId="77777777" w:rsidTr="00270697">
              <w:trPr>
                <w:trHeight w:val="82"/>
              </w:trPr>
              <w:tc>
                <w:tcPr>
                  <w:tcW w:w="2552" w:type="dxa"/>
                  <w:shd w:val="clear" w:color="auto" w:fill="auto"/>
                </w:tcPr>
                <w:p w14:paraId="09BCB3A5" w14:textId="77777777" w:rsidR="00270697" w:rsidRPr="009F70D7" w:rsidRDefault="00000000" w:rsidP="002104E8">
                  <w:pPr>
                    <w:pStyle w:val="Textobulletpanelizquierdo"/>
                  </w:pPr>
                  <w:fldSimple w:instr=" MERGEFIELD  certificacion  \* MERGEFORMAT ">
                    <w:r w:rsidR="009B63B5">
                      <w:rPr>
                        <w:noProof/>
                      </w:rPr>
                      <w:t>«certificacion»</w:t>
                    </w:r>
                  </w:fldSimple>
                </w:p>
                <w:p w14:paraId="27446462" w14:textId="77777777" w:rsidR="00270697" w:rsidRPr="00F224DF" w:rsidRDefault="00270697" w:rsidP="00A3465A">
                  <w:pPr>
                    <w:pStyle w:val="Textobulletpanelizquierdo"/>
                    <w:numPr>
                      <w:ilvl w:val="0"/>
                      <w:numId w:val="0"/>
                    </w:numPr>
                  </w:pPr>
                </w:p>
              </w:tc>
            </w:tr>
          </w:tbl>
          <w:p w14:paraId="787F6F48" w14:textId="77777777" w:rsidR="00FF0E87" w:rsidRDefault="00FF0E87"/>
        </w:tc>
        <w:tc>
          <w:tcPr>
            <w:tcW w:w="7802" w:type="dxa"/>
          </w:tcPr>
          <w:tbl>
            <w:tblPr>
              <w:tblStyle w:val="Tablaconcuadrcula"/>
              <w:tblpPr w:vertAnchor="text" w:horzAnchor="page" w:tblpX="4073" w:tblpY="1"/>
              <w:tblW w:w="74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bottom w:w="454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81"/>
            </w:tblGrid>
            <w:tr w:rsidR="00FF0E87" w:rsidRPr="00895D96" w14:paraId="7A7A5E3C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4BDD0E4C" w14:textId="77777777" w:rsidR="00FF0E87" w:rsidRPr="00895D96" w:rsidRDefault="00FF0E87" w:rsidP="00C440CA">
                  <w:pPr>
                    <w:pStyle w:val="TTULOpanelderecho"/>
                  </w:pPr>
                  <w:r w:rsidRPr="00895D96">
                    <w:t>PERFIL PROFESIONAL</w:t>
                  </w:r>
                </w:p>
              </w:tc>
            </w:tr>
            <w:tr w:rsidR="00FF0E87" w:rsidRPr="00895D96" w14:paraId="58E48992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437E21D4" w14:textId="77777777" w:rsidR="00FF0E87" w:rsidRPr="0086613C" w:rsidRDefault="00000000" w:rsidP="0086613C">
                  <w:pPr>
                    <w:pStyle w:val="Prrafo"/>
                  </w:pPr>
                  <w:fldSimple w:instr=" MERGEFIELD  perfilProfesional  \* MERGEFORMAT ">
                    <w:r w:rsidR="009B63B5">
                      <w:rPr>
                        <w:noProof/>
                      </w:rPr>
                      <w:t>«perfilProfesional»</w:t>
                    </w:r>
                  </w:fldSimple>
                </w:p>
              </w:tc>
            </w:tr>
            <w:tr w:rsidR="00FF0E87" w:rsidRPr="00895D96" w14:paraId="5CABAD80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527E91C9" w14:textId="77777777" w:rsidR="00FF0E87" w:rsidRPr="00895D96" w:rsidRDefault="00FF0E87" w:rsidP="00C440CA">
                  <w:pPr>
                    <w:pStyle w:val="TTULOpanelderecho"/>
                  </w:pPr>
                  <w:r w:rsidRPr="00895D96">
                    <w:t>EXPERIENCIA LABORAL</w:t>
                  </w:r>
                </w:p>
              </w:tc>
            </w:tr>
            <w:tr w:rsidR="00FF0E87" w:rsidRPr="00895D96" w14:paraId="4D3F6375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412BED67" w14:textId="77777777" w:rsidR="00FF0E87" w:rsidRPr="00A3465A" w:rsidRDefault="00000000" w:rsidP="00A3465A">
                  <w:pPr>
                    <w:pStyle w:val="TtuloCompaa"/>
                    <w:contextualSpacing w:val="0"/>
                    <w:rPr>
                      <w:rFonts w:ascii="Times New Roman" w:eastAsia="Times New Roman" w:hAnsi="Times New Roman" w:cs="Times New Roman"/>
                    </w:rPr>
                  </w:pPr>
                  <w:fldSimple w:instr=" MERGEFIELD  experienciaLaboral  \* MERGEFORMAT ">
                    <w:r w:rsidR="009B63B5">
                      <w:rPr>
                        <w:noProof/>
                      </w:rPr>
                      <w:t>«experienciaLaboral»</w:t>
                    </w:r>
                  </w:fldSimple>
                </w:p>
              </w:tc>
            </w:tr>
            <w:tr w:rsidR="00FF0E87" w:rsidRPr="00895D96" w14:paraId="45C80AF2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13D74D95" w14:textId="77777777" w:rsidR="00FF0E87" w:rsidRPr="00895D96" w:rsidRDefault="00FF0E87" w:rsidP="009B247E">
                  <w:pPr>
                    <w:pStyle w:val="TTULOpanelderecho"/>
                  </w:pPr>
                  <w:r w:rsidRPr="00895D96">
                    <w:t>FORMACIÓN ACADÉMICA</w:t>
                  </w:r>
                </w:p>
              </w:tc>
            </w:tr>
            <w:tr w:rsidR="00FF0E87" w:rsidRPr="00895D96" w14:paraId="7E72929B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2658BA23" w14:textId="77777777" w:rsidR="004A1804" w:rsidRPr="009B247E" w:rsidRDefault="00000000" w:rsidP="009310C0">
                  <w:pPr>
                    <w:pStyle w:val="Textobulletpanelderecho"/>
                    <w:numPr>
                      <w:ilvl w:val="0"/>
                      <w:numId w:val="26"/>
                    </w:numPr>
                    <w:spacing w:after="120"/>
                    <w:ind w:left="288" w:hanging="288"/>
                    <w:contextualSpacing w:val="0"/>
                    <w:rPr>
                      <w:b w:val="0"/>
                      <w:bCs w:val="0"/>
                    </w:rPr>
                  </w:pPr>
                  <w:fldSimple w:instr=" MERGEFIELD  universidad  \* MERGEFORMAT ">
                    <w:r w:rsidR="009B63B5">
                      <w:rPr>
                        <w:noProof/>
                      </w:rPr>
                      <w:t>«universidad»</w:t>
                    </w:r>
                  </w:fldSimple>
                </w:p>
                <w:p w14:paraId="34E98A7C" w14:textId="77777777" w:rsidR="00FF0E87" w:rsidRPr="009B247E" w:rsidRDefault="00FF0E87" w:rsidP="00A3465A">
                  <w:pPr>
                    <w:pStyle w:val="Textobulletpanelderecho"/>
                    <w:numPr>
                      <w:ilvl w:val="0"/>
                      <w:numId w:val="0"/>
                    </w:numPr>
                    <w:rPr>
                      <w:b w:val="0"/>
                      <w:bCs w:val="0"/>
                    </w:rPr>
                  </w:pPr>
                </w:p>
              </w:tc>
            </w:tr>
          </w:tbl>
          <w:p w14:paraId="0C6F432A" w14:textId="77777777" w:rsidR="00FF0E87" w:rsidRDefault="00FF0E87" w:rsidP="009B247E">
            <w:pPr>
              <w:pStyle w:val="Prrafo"/>
            </w:pPr>
          </w:p>
        </w:tc>
      </w:tr>
    </w:tbl>
    <w:p w14:paraId="2A927C92" w14:textId="77777777" w:rsidR="00E94F4B" w:rsidRPr="00895D96" w:rsidRDefault="00E94F4B" w:rsidP="009B247E">
      <w:pPr>
        <w:pStyle w:val="Prrafo"/>
      </w:pPr>
    </w:p>
    <w:sectPr w:rsidR="00E94F4B" w:rsidRPr="00895D96" w:rsidSect="00C7620C">
      <w:headerReference w:type="default" r:id="rId11"/>
      <w:pgSz w:w="12240" w:h="15840"/>
      <w:pgMar w:top="1440" w:right="1440" w:bottom="851" w:left="1440" w:header="328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082BB" w14:textId="77777777" w:rsidR="00E7198B" w:rsidRDefault="00E7198B" w:rsidP="00E94F4B">
      <w:r>
        <w:separator/>
      </w:r>
    </w:p>
  </w:endnote>
  <w:endnote w:type="continuationSeparator" w:id="0">
    <w:p w14:paraId="0927C24F" w14:textId="77777777" w:rsidR="00E7198B" w:rsidRDefault="00E7198B" w:rsidP="00E94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E73E3" w14:textId="77777777" w:rsidR="00E7198B" w:rsidRDefault="00E7198B" w:rsidP="00E94F4B">
      <w:r>
        <w:separator/>
      </w:r>
    </w:p>
  </w:footnote>
  <w:footnote w:type="continuationSeparator" w:id="0">
    <w:p w14:paraId="2B315F4C" w14:textId="77777777" w:rsidR="00E7198B" w:rsidRDefault="00E7198B" w:rsidP="00E94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vertAnchor="page" w:horzAnchor="margin" w:tblpXSpec="center" w:tblpY="2553"/>
      <w:tblW w:w="107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bottom w:w="85" w:type="dxa"/>
        <w:right w:w="0" w:type="dxa"/>
      </w:tblCellMar>
      <w:tblLook w:val="04A0" w:firstRow="1" w:lastRow="0" w:firstColumn="1" w:lastColumn="0" w:noHBand="0" w:noVBand="1"/>
    </w:tblPr>
    <w:tblGrid>
      <w:gridCol w:w="10746"/>
    </w:tblGrid>
    <w:tr w:rsidR="000540DB" w14:paraId="72A969EA" w14:textId="77777777" w:rsidTr="00C043F4">
      <w:tc>
        <w:tcPr>
          <w:tcW w:w="10746" w:type="dxa"/>
        </w:tcPr>
        <w:p w14:paraId="0E126495" w14:textId="77777777" w:rsidR="000540DB" w:rsidRPr="00392834" w:rsidRDefault="00000000" w:rsidP="0086613C">
          <w:pPr>
            <w:pStyle w:val="NOMBREDELPROFESIONAL"/>
            <w:framePr w:wrap="auto" w:vAnchor="margin" w:hAnchor="text" w:xAlign="left" w:yAlign="inline"/>
            <w:rPr>
              <w:rFonts w:ascii="Times New Roman" w:eastAsia="Times New Roman" w:hAnsi="Times New Roman" w:cs="Times New Roman"/>
            </w:rPr>
          </w:pPr>
          <w:fldSimple w:instr=" MERGEFIELD  nombreProfesional \* Upper  \* MERGEFORMAT ">
            <w:r w:rsidR="009B63B5">
              <w:rPr>
                <w:noProof/>
              </w:rPr>
              <w:t>«NOMBREPROFESIONAL»</w:t>
            </w:r>
          </w:fldSimple>
        </w:p>
      </w:tc>
    </w:tr>
    <w:tr w:rsidR="000540DB" w14:paraId="0B9CE9C5" w14:textId="77777777" w:rsidTr="00C043F4">
      <w:tc>
        <w:tcPr>
          <w:tcW w:w="10746" w:type="dxa"/>
        </w:tcPr>
        <w:p w14:paraId="68512247" w14:textId="77777777" w:rsidR="000540DB" w:rsidRPr="00392834" w:rsidRDefault="00A3465A" w:rsidP="00412221">
          <w:pPr>
            <w:rPr>
              <w:rFonts w:ascii="Times New Roman" w:eastAsia="Times New Roman" w:hAnsi="Times New Roman" w:cs="Times New Roman"/>
              <w:color w:val="265495"/>
              <w:lang w:val="es-ES"/>
            </w:rPr>
          </w:pP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begin"/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instrText xml:space="preserve"> MERGEFIELD  puestoProfesional  \* MERGEFORMAT </w:instrText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separate"/>
          </w:r>
          <w:r w:rsidR="009B63B5">
            <w:rPr>
              <w:rFonts w:ascii="Arial" w:eastAsia="+mn-ea" w:hAnsi="Arial" w:cs="Arial"/>
              <w:b/>
              <w:bCs/>
              <w:noProof/>
              <w:color w:val="265495"/>
              <w:kern w:val="24"/>
              <w:lang w:val="es-ES"/>
            </w:rPr>
            <w:t>«puestoProfesional»</w:t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end"/>
          </w:r>
        </w:p>
      </w:tc>
    </w:tr>
  </w:tbl>
  <w:p w14:paraId="1DC0D43B" w14:textId="77777777" w:rsidR="00A33962" w:rsidRDefault="00A3396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EB1CD56" wp14:editId="361F5C72">
          <wp:simplePos x="0" y="0"/>
          <wp:positionH relativeFrom="column">
            <wp:posOffset>-914400</wp:posOffset>
          </wp:positionH>
          <wp:positionV relativeFrom="paragraph">
            <wp:posOffset>-2135588</wp:posOffset>
          </wp:positionV>
          <wp:extent cx="7776210" cy="10111039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5" b="-5"/>
                  <a:stretch/>
                </pic:blipFill>
                <pic:spPr>
                  <a:xfrm>
                    <a:off x="0" y="0"/>
                    <a:ext cx="7780836" cy="101170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99A8E9D" w14:textId="77777777" w:rsidR="00DD3CBD" w:rsidRDefault="00DD3CB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972307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B44A5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668E93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64EA3D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616010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9DC442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CA30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1CCA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86F7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746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4249A7"/>
    <w:multiLevelType w:val="hybridMultilevel"/>
    <w:tmpl w:val="9BA8EC66"/>
    <w:lvl w:ilvl="0" w:tplc="6A9A176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D36E37"/>
    <w:multiLevelType w:val="hybridMultilevel"/>
    <w:tmpl w:val="00A2C246"/>
    <w:lvl w:ilvl="0" w:tplc="AA04F704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F486397"/>
    <w:multiLevelType w:val="hybridMultilevel"/>
    <w:tmpl w:val="A700485C"/>
    <w:lvl w:ilvl="0" w:tplc="712C2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CECE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2660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FE5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EA12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56A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1E23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78BE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E3D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0A836E3"/>
    <w:multiLevelType w:val="hybridMultilevel"/>
    <w:tmpl w:val="DF1E2DEE"/>
    <w:lvl w:ilvl="0" w:tplc="53D231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25C797F"/>
    <w:multiLevelType w:val="hybridMultilevel"/>
    <w:tmpl w:val="7FCACA06"/>
    <w:lvl w:ilvl="0" w:tplc="CC44C6D2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7CC7B6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781AAC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E4E4DA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D0C2EC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F265412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A0D38C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CC676B6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01232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172229A3"/>
    <w:multiLevelType w:val="hybridMultilevel"/>
    <w:tmpl w:val="024C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832238"/>
    <w:multiLevelType w:val="hybridMultilevel"/>
    <w:tmpl w:val="CA5CAB56"/>
    <w:lvl w:ilvl="0" w:tplc="53D2319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14040"/>
    <w:multiLevelType w:val="hybridMultilevel"/>
    <w:tmpl w:val="2B58387A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AD28B5"/>
    <w:multiLevelType w:val="hybridMultilevel"/>
    <w:tmpl w:val="C0CE28EA"/>
    <w:lvl w:ilvl="0" w:tplc="240C57E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66DCA0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A8A222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0CABD2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583FD8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F4829FA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0B840AC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5A1CA0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922FAC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0F26765"/>
    <w:multiLevelType w:val="hybridMultilevel"/>
    <w:tmpl w:val="B5F4BF96"/>
    <w:lvl w:ilvl="0" w:tplc="816EED38">
      <w:start w:val="1"/>
      <w:numFmt w:val="bullet"/>
      <w:lvlText w:val="•"/>
      <w:lvlJc w:val="left"/>
      <w:pPr>
        <w:tabs>
          <w:tab w:val="num" w:pos="86"/>
        </w:tabs>
        <w:ind w:left="86" w:hanging="360"/>
      </w:pPr>
      <w:rPr>
        <w:rFonts w:ascii="Arial" w:hAnsi="Arial" w:hint="default"/>
      </w:rPr>
    </w:lvl>
    <w:lvl w:ilvl="1" w:tplc="417CB2B6" w:tentative="1">
      <w:start w:val="1"/>
      <w:numFmt w:val="bullet"/>
      <w:lvlText w:val="•"/>
      <w:lvlJc w:val="left"/>
      <w:pPr>
        <w:tabs>
          <w:tab w:val="num" w:pos="806"/>
        </w:tabs>
        <w:ind w:left="806" w:hanging="360"/>
      </w:pPr>
      <w:rPr>
        <w:rFonts w:ascii="Arial" w:hAnsi="Arial" w:hint="default"/>
      </w:rPr>
    </w:lvl>
    <w:lvl w:ilvl="2" w:tplc="987EA78C" w:tentative="1">
      <w:start w:val="1"/>
      <w:numFmt w:val="bullet"/>
      <w:lvlText w:val="•"/>
      <w:lvlJc w:val="left"/>
      <w:pPr>
        <w:tabs>
          <w:tab w:val="num" w:pos="1526"/>
        </w:tabs>
        <w:ind w:left="1526" w:hanging="360"/>
      </w:pPr>
      <w:rPr>
        <w:rFonts w:ascii="Arial" w:hAnsi="Arial" w:hint="default"/>
      </w:rPr>
    </w:lvl>
    <w:lvl w:ilvl="3" w:tplc="32D0A1E0" w:tentative="1">
      <w:start w:val="1"/>
      <w:numFmt w:val="bullet"/>
      <w:lvlText w:val="•"/>
      <w:lvlJc w:val="left"/>
      <w:pPr>
        <w:tabs>
          <w:tab w:val="num" w:pos="2246"/>
        </w:tabs>
        <w:ind w:left="2246" w:hanging="360"/>
      </w:pPr>
      <w:rPr>
        <w:rFonts w:ascii="Arial" w:hAnsi="Arial" w:hint="default"/>
      </w:rPr>
    </w:lvl>
    <w:lvl w:ilvl="4" w:tplc="BF14FFF0" w:tentative="1">
      <w:start w:val="1"/>
      <w:numFmt w:val="bullet"/>
      <w:lvlText w:val="•"/>
      <w:lvlJc w:val="left"/>
      <w:pPr>
        <w:tabs>
          <w:tab w:val="num" w:pos="2966"/>
        </w:tabs>
        <w:ind w:left="2966" w:hanging="360"/>
      </w:pPr>
      <w:rPr>
        <w:rFonts w:ascii="Arial" w:hAnsi="Arial" w:hint="default"/>
      </w:rPr>
    </w:lvl>
    <w:lvl w:ilvl="5" w:tplc="38E2B826" w:tentative="1">
      <w:start w:val="1"/>
      <w:numFmt w:val="bullet"/>
      <w:lvlText w:val="•"/>
      <w:lvlJc w:val="left"/>
      <w:pPr>
        <w:tabs>
          <w:tab w:val="num" w:pos="3686"/>
        </w:tabs>
        <w:ind w:left="3686" w:hanging="360"/>
      </w:pPr>
      <w:rPr>
        <w:rFonts w:ascii="Arial" w:hAnsi="Arial" w:hint="default"/>
      </w:rPr>
    </w:lvl>
    <w:lvl w:ilvl="6" w:tplc="18721472" w:tentative="1">
      <w:start w:val="1"/>
      <w:numFmt w:val="bullet"/>
      <w:lvlText w:val="•"/>
      <w:lvlJc w:val="left"/>
      <w:pPr>
        <w:tabs>
          <w:tab w:val="num" w:pos="4406"/>
        </w:tabs>
        <w:ind w:left="4406" w:hanging="360"/>
      </w:pPr>
      <w:rPr>
        <w:rFonts w:ascii="Arial" w:hAnsi="Arial" w:hint="default"/>
      </w:rPr>
    </w:lvl>
    <w:lvl w:ilvl="7" w:tplc="9B2EAC70" w:tentative="1">
      <w:start w:val="1"/>
      <w:numFmt w:val="bullet"/>
      <w:lvlText w:val="•"/>
      <w:lvlJc w:val="left"/>
      <w:pPr>
        <w:tabs>
          <w:tab w:val="num" w:pos="5126"/>
        </w:tabs>
        <w:ind w:left="5126" w:hanging="360"/>
      </w:pPr>
      <w:rPr>
        <w:rFonts w:ascii="Arial" w:hAnsi="Arial" w:hint="default"/>
      </w:rPr>
    </w:lvl>
    <w:lvl w:ilvl="8" w:tplc="F3D83014" w:tentative="1">
      <w:start w:val="1"/>
      <w:numFmt w:val="bullet"/>
      <w:lvlText w:val="•"/>
      <w:lvlJc w:val="left"/>
      <w:pPr>
        <w:tabs>
          <w:tab w:val="num" w:pos="5846"/>
        </w:tabs>
        <w:ind w:left="5846" w:hanging="360"/>
      </w:pPr>
      <w:rPr>
        <w:rFonts w:ascii="Arial" w:hAnsi="Arial" w:hint="default"/>
      </w:rPr>
    </w:lvl>
  </w:abstractNum>
  <w:abstractNum w:abstractNumId="20" w15:restartNumberingAfterBreak="0">
    <w:nsid w:val="35C74BDA"/>
    <w:multiLevelType w:val="hybridMultilevel"/>
    <w:tmpl w:val="7B642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B176A"/>
    <w:multiLevelType w:val="hybridMultilevel"/>
    <w:tmpl w:val="CF3249AC"/>
    <w:lvl w:ilvl="0" w:tplc="C9DC87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7416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481D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8687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10DE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1ED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0271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874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429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F957897"/>
    <w:multiLevelType w:val="hybridMultilevel"/>
    <w:tmpl w:val="2954D700"/>
    <w:lvl w:ilvl="0" w:tplc="314EE0E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D48EF"/>
    <w:multiLevelType w:val="hybridMultilevel"/>
    <w:tmpl w:val="BFD87BFA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803F98"/>
    <w:multiLevelType w:val="hybridMultilevel"/>
    <w:tmpl w:val="DB5A86D0"/>
    <w:lvl w:ilvl="0" w:tplc="6EC4DA66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AAC41D0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867DF8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8ABFB4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30B9AA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B942346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7D66A26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08C1E8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436CE32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43C64B44"/>
    <w:multiLevelType w:val="hybridMultilevel"/>
    <w:tmpl w:val="8830FB36"/>
    <w:lvl w:ilvl="0" w:tplc="E5D26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52B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C2D3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C0F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040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AD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DCF4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6422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28FB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C1579F9"/>
    <w:multiLevelType w:val="hybridMultilevel"/>
    <w:tmpl w:val="1E44885A"/>
    <w:lvl w:ilvl="0" w:tplc="53D231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FC72E7"/>
    <w:multiLevelType w:val="hybridMultilevel"/>
    <w:tmpl w:val="A3F0C752"/>
    <w:lvl w:ilvl="0" w:tplc="AA04F7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2F4CC6"/>
    <w:multiLevelType w:val="hybridMultilevel"/>
    <w:tmpl w:val="3048BB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8F2127B"/>
    <w:multiLevelType w:val="hybridMultilevel"/>
    <w:tmpl w:val="42A29C52"/>
    <w:lvl w:ilvl="0" w:tplc="6DFAA1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92CF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E04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1A7C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68F6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AA3C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C41C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A41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4664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C6B42FE"/>
    <w:multiLevelType w:val="hybridMultilevel"/>
    <w:tmpl w:val="8FA054F8"/>
    <w:lvl w:ilvl="0" w:tplc="0EDEA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41C569D"/>
    <w:multiLevelType w:val="hybridMultilevel"/>
    <w:tmpl w:val="395043BE"/>
    <w:lvl w:ilvl="0" w:tplc="3D429036">
      <w:start w:val="1"/>
      <w:numFmt w:val="bullet"/>
      <w:pStyle w:val="Textobulletpanelizquierdo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410A97"/>
    <w:multiLevelType w:val="hybridMultilevel"/>
    <w:tmpl w:val="FDCAE14E"/>
    <w:lvl w:ilvl="0" w:tplc="1864F4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6AFF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44CB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D6B9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DC9D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FEDC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9EB2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F24A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9C0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879794E"/>
    <w:multiLevelType w:val="hybridMultilevel"/>
    <w:tmpl w:val="DBFE178E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970E33"/>
    <w:multiLevelType w:val="hybridMultilevel"/>
    <w:tmpl w:val="D9402318"/>
    <w:lvl w:ilvl="0" w:tplc="49A6FC9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E09EA"/>
    <w:multiLevelType w:val="hybridMultilevel"/>
    <w:tmpl w:val="F364D354"/>
    <w:lvl w:ilvl="0" w:tplc="E93ADDD6">
      <w:start w:val="1"/>
      <w:numFmt w:val="bullet"/>
      <w:pStyle w:val="Textobulletpanelderecho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1355C"/>
    <w:multiLevelType w:val="hybridMultilevel"/>
    <w:tmpl w:val="91063D48"/>
    <w:lvl w:ilvl="0" w:tplc="4238C24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54C882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3B4BFFC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FB69B7E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BE9714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6EDE98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BA8B02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DA66412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528D06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213659806">
    <w:abstractNumId w:val="24"/>
  </w:num>
  <w:num w:numId="2" w16cid:durableId="776364530">
    <w:abstractNumId w:val="12"/>
  </w:num>
  <w:num w:numId="3" w16cid:durableId="575554899">
    <w:abstractNumId w:val="18"/>
  </w:num>
  <w:num w:numId="4" w16cid:durableId="1198854812">
    <w:abstractNumId w:val="21"/>
  </w:num>
  <w:num w:numId="5" w16cid:durableId="567232125">
    <w:abstractNumId w:val="14"/>
  </w:num>
  <w:num w:numId="6" w16cid:durableId="846676079">
    <w:abstractNumId w:val="36"/>
  </w:num>
  <w:num w:numId="7" w16cid:durableId="1443305464">
    <w:abstractNumId w:val="19"/>
  </w:num>
  <w:num w:numId="8" w16cid:durableId="1340278158">
    <w:abstractNumId w:val="29"/>
  </w:num>
  <w:num w:numId="9" w16cid:durableId="1368918794">
    <w:abstractNumId w:val="32"/>
  </w:num>
  <w:num w:numId="10" w16cid:durableId="195196043">
    <w:abstractNumId w:val="25"/>
  </w:num>
  <w:num w:numId="11" w16cid:durableId="1567452787">
    <w:abstractNumId w:val="30"/>
  </w:num>
  <w:num w:numId="12" w16cid:durableId="2129010150">
    <w:abstractNumId w:val="20"/>
  </w:num>
  <w:num w:numId="13" w16cid:durableId="353269389">
    <w:abstractNumId w:val="16"/>
  </w:num>
  <w:num w:numId="14" w16cid:durableId="2132285846">
    <w:abstractNumId w:val="26"/>
  </w:num>
  <w:num w:numId="15" w16cid:durableId="1732997677">
    <w:abstractNumId w:val="13"/>
  </w:num>
  <w:num w:numId="16" w16cid:durableId="1852404679">
    <w:abstractNumId w:val="15"/>
  </w:num>
  <w:num w:numId="17" w16cid:durableId="784346532">
    <w:abstractNumId w:val="28"/>
  </w:num>
  <w:num w:numId="18" w16cid:durableId="1360201307">
    <w:abstractNumId w:val="11"/>
  </w:num>
  <w:num w:numId="19" w16cid:durableId="1764298394">
    <w:abstractNumId w:val="10"/>
  </w:num>
  <w:num w:numId="20" w16cid:durableId="2064254324">
    <w:abstractNumId w:val="27"/>
  </w:num>
  <w:num w:numId="21" w16cid:durableId="286200541">
    <w:abstractNumId w:val="22"/>
  </w:num>
  <w:num w:numId="22" w16cid:durableId="1484353053">
    <w:abstractNumId w:val="23"/>
  </w:num>
  <w:num w:numId="23" w16cid:durableId="1748769985">
    <w:abstractNumId w:val="31"/>
  </w:num>
  <w:num w:numId="24" w16cid:durableId="1729910666">
    <w:abstractNumId w:val="33"/>
  </w:num>
  <w:num w:numId="25" w16cid:durableId="237640263">
    <w:abstractNumId w:val="17"/>
  </w:num>
  <w:num w:numId="26" w16cid:durableId="1050688329">
    <w:abstractNumId w:val="34"/>
  </w:num>
  <w:num w:numId="27" w16cid:durableId="1675566334">
    <w:abstractNumId w:val="35"/>
  </w:num>
  <w:num w:numId="28" w16cid:durableId="239292400">
    <w:abstractNumId w:val="0"/>
  </w:num>
  <w:num w:numId="29" w16cid:durableId="1649551581">
    <w:abstractNumId w:val="1"/>
  </w:num>
  <w:num w:numId="30" w16cid:durableId="539322065">
    <w:abstractNumId w:val="2"/>
  </w:num>
  <w:num w:numId="31" w16cid:durableId="47340397">
    <w:abstractNumId w:val="3"/>
  </w:num>
  <w:num w:numId="32" w16cid:durableId="943801026">
    <w:abstractNumId w:val="8"/>
  </w:num>
  <w:num w:numId="33" w16cid:durableId="2044476931">
    <w:abstractNumId w:val="4"/>
  </w:num>
  <w:num w:numId="34" w16cid:durableId="225259173">
    <w:abstractNumId w:val="5"/>
  </w:num>
  <w:num w:numId="35" w16cid:durableId="657538473">
    <w:abstractNumId w:val="6"/>
  </w:num>
  <w:num w:numId="36" w16cid:durableId="1198619206">
    <w:abstractNumId w:val="7"/>
  </w:num>
  <w:num w:numId="37" w16cid:durableId="6055057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3B5"/>
    <w:rsid w:val="000015B7"/>
    <w:rsid w:val="00002A56"/>
    <w:rsid w:val="000037DB"/>
    <w:rsid w:val="00022337"/>
    <w:rsid w:val="000244AE"/>
    <w:rsid w:val="00032A89"/>
    <w:rsid w:val="000540DB"/>
    <w:rsid w:val="00073727"/>
    <w:rsid w:val="00077385"/>
    <w:rsid w:val="00084AB0"/>
    <w:rsid w:val="000904B5"/>
    <w:rsid w:val="000917A7"/>
    <w:rsid w:val="00093B9D"/>
    <w:rsid w:val="0009673A"/>
    <w:rsid w:val="000A424E"/>
    <w:rsid w:val="000B0901"/>
    <w:rsid w:val="000B33BA"/>
    <w:rsid w:val="000D1760"/>
    <w:rsid w:val="00150351"/>
    <w:rsid w:val="001549C4"/>
    <w:rsid w:val="001552B7"/>
    <w:rsid w:val="00165F21"/>
    <w:rsid w:val="00174B64"/>
    <w:rsid w:val="00177C6E"/>
    <w:rsid w:val="00181B76"/>
    <w:rsid w:val="00186A46"/>
    <w:rsid w:val="00194E3F"/>
    <w:rsid w:val="001974F6"/>
    <w:rsid w:val="001B1B5D"/>
    <w:rsid w:val="001C78FF"/>
    <w:rsid w:val="001D2C12"/>
    <w:rsid w:val="001D71DF"/>
    <w:rsid w:val="002104E8"/>
    <w:rsid w:val="002123C5"/>
    <w:rsid w:val="00232FDD"/>
    <w:rsid w:val="00243FD8"/>
    <w:rsid w:val="00247CC8"/>
    <w:rsid w:val="002566FF"/>
    <w:rsid w:val="00270697"/>
    <w:rsid w:val="002B1C8A"/>
    <w:rsid w:val="002C2E60"/>
    <w:rsid w:val="002D0A50"/>
    <w:rsid w:val="003077A0"/>
    <w:rsid w:val="003214A6"/>
    <w:rsid w:val="00323DEB"/>
    <w:rsid w:val="003421D1"/>
    <w:rsid w:val="00344062"/>
    <w:rsid w:val="003462AC"/>
    <w:rsid w:val="003803AB"/>
    <w:rsid w:val="00382FA6"/>
    <w:rsid w:val="00392834"/>
    <w:rsid w:val="003A17DD"/>
    <w:rsid w:val="003A58A3"/>
    <w:rsid w:val="003B0D5F"/>
    <w:rsid w:val="003C3111"/>
    <w:rsid w:val="003D0CAA"/>
    <w:rsid w:val="003D2766"/>
    <w:rsid w:val="00411D6A"/>
    <w:rsid w:val="00412221"/>
    <w:rsid w:val="00416681"/>
    <w:rsid w:val="00430E15"/>
    <w:rsid w:val="0044697F"/>
    <w:rsid w:val="004476ED"/>
    <w:rsid w:val="00447BA6"/>
    <w:rsid w:val="004509BC"/>
    <w:rsid w:val="00487624"/>
    <w:rsid w:val="004978F4"/>
    <w:rsid w:val="004A1804"/>
    <w:rsid w:val="004A2E20"/>
    <w:rsid w:val="004F07D0"/>
    <w:rsid w:val="004F0FEF"/>
    <w:rsid w:val="005170F6"/>
    <w:rsid w:val="00531016"/>
    <w:rsid w:val="00540EBF"/>
    <w:rsid w:val="0055455F"/>
    <w:rsid w:val="005622A3"/>
    <w:rsid w:val="0057595C"/>
    <w:rsid w:val="0057686E"/>
    <w:rsid w:val="00584851"/>
    <w:rsid w:val="005917CC"/>
    <w:rsid w:val="0059445E"/>
    <w:rsid w:val="005A6466"/>
    <w:rsid w:val="005D5E13"/>
    <w:rsid w:val="005E494E"/>
    <w:rsid w:val="005E550A"/>
    <w:rsid w:val="00617C56"/>
    <w:rsid w:val="00634DD9"/>
    <w:rsid w:val="006473B8"/>
    <w:rsid w:val="006473FB"/>
    <w:rsid w:val="00667830"/>
    <w:rsid w:val="006910F8"/>
    <w:rsid w:val="0069658D"/>
    <w:rsid w:val="006A4E5B"/>
    <w:rsid w:val="006C20B7"/>
    <w:rsid w:val="006C55A7"/>
    <w:rsid w:val="006D0D4E"/>
    <w:rsid w:val="006E4F7B"/>
    <w:rsid w:val="006E6E11"/>
    <w:rsid w:val="006E76B4"/>
    <w:rsid w:val="006F1CA0"/>
    <w:rsid w:val="006F2E77"/>
    <w:rsid w:val="00722DC5"/>
    <w:rsid w:val="00730407"/>
    <w:rsid w:val="0073700D"/>
    <w:rsid w:val="0074665E"/>
    <w:rsid w:val="0074671E"/>
    <w:rsid w:val="0077180F"/>
    <w:rsid w:val="007975C4"/>
    <w:rsid w:val="007A3393"/>
    <w:rsid w:val="007B2B00"/>
    <w:rsid w:val="007E4B81"/>
    <w:rsid w:val="0080692B"/>
    <w:rsid w:val="00824CA1"/>
    <w:rsid w:val="00845AA5"/>
    <w:rsid w:val="008531CB"/>
    <w:rsid w:val="0086071C"/>
    <w:rsid w:val="0086613C"/>
    <w:rsid w:val="00895D96"/>
    <w:rsid w:val="008C4787"/>
    <w:rsid w:val="008C55E3"/>
    <w:rsid w:val="008F0384"/>
    <w:rsid w:val="008F2677"/>
    <w:rsid w:val="009145D0"/>
    <w:rsid w:val="009229FB"/>
    <w:rsid w:val="009310C0"/>
    <w:rsid w:val="00972B73"/>
    <w:rsid w:val="00994AFF"/>
    <w:rsid w:val="009B247E"/>
    <w:rsid w:val="009B63B5"/>
    <w:rsid w:val="009D7122"/>
    <w:rsid w:val="009E3831"/>
    <w:rsid w:val="009F70D7"/>
    <w:rsid w:val="00A23785"/>
    <w:rsid w:val="00A33962"/>
    <w:rsid w:val="00A33A38"/>
    <w:rsid w:val="00A3465A"/>
    <w:rsid w:val="00A42060"/>
    <w:rsid w:val="00A704C4"/>
    <w:rsid w:val="00A72DAE"/>
    <w:rsid w:val="00A76440"/>
    <w:rsid w:val="00A90348"/>
    <w:rsid w:val="00A971CB"/>
    <w:rsid w:val="00AA51CA"/>
    <w:rsid w:val="00AA673D"/>
    <w:rsid w:val="00AF3CDC"/>
    <w:rsid w:val="00B12BD8"/>
    <w:rsid w:val="00B142C6"/>
    <w:rsid w:val="00B20293"/>
    <w:rsid w:val="00B22478"/>
    <w:rsid w:val="00B242AF"/>
    <w:rsid w:val="00B27D34"/>
    <w:rsid w:val="00B34478"/>
    <w:rsid w:val="00B57CB6"/>
    <w:rsid w:val="00B71EB5"/>
    <w:rsid w:val="00B90E55"/>
    <w:rsid w:val="00B9210C"/>
    <w:rsid w:val="00B93920"/>
    <w:rsid w:val="00BD55A3"/>
    <w:rsid w:val="00BF071D"/>
    <w:rsid w:val="00BF7202"/>
    <w:rsid w:val="00C043F4"/>
    <w:rsid w:val="00C05351"/>
    <w:rsid w:val="00C05F7C"/>
    <w:rsid w:val="00C20789"/>
    <w:rsid w:val="00C36E7B"/>
    <w:rsid w:val="00C440CA"/>
    <w:rsid w:val="00C5058B"/>
    <w:rsid w:val="00C549C2"/>
    <w:rsid w:val="00C56E7E"/>
    <w:rsid w:val="00C632F2"/>
    <w:rsid w:val="00C70C1A"/>
    <w:rsid w:val="00C73B98"/>
    <w:rsid w:val="00C74BBD"/>
    <w:rsid w:val="00C7620C"/>
    <w:rsid w:val="00C81309"/>
    <w:rsid w:val="00C84710"/>
    <w:rsid w:val="00C91227"/>
    <w:rsid w:val="00CB22EB"/>
    <w:rsid w:val="00CB5625"/>
    <w:rsid w:val="00D16956"/>
    <w:rsid w:val="00D40FDA"/>
    <w:rsid w:val="00D65002"/>
    <w:rsid w:val="00D6742F"/>
    <w:rsid w:val="00D70264"/>
    <w:rsid w:val="00D935B6"/>
    <w:rsid w:val="00D97F17"/>
    <w:rsid w:val="00DC7530"/>
    <w:rsid w:val="00DD3CBD"/>
    <w:rsid w:val="00DE1A24"/>
    <w:rsid w:val="00DF2E21"/>
    <w:rsid w:val="00E41EFA"/>
    <w:rsid w:val="00E448DB"/>
    <w:rsid w:val="00E44D0F"/>
    <w:rsid w:val="00E7198B"/>
    <w:rsid w:val="00E828DC"/>
    <w:rsid w:val="00E93BD8"/>
    <w:rsid w:val="00E94F4B"/>
    <w:rsid w:val="00EA2483"/>
    <w:rsid w:val="00EA2BB6"/>
    <w:rsid w:val="00EA7C09"/>
    <w:rsid w:val="00EC07C8"/>
    <w:rsid w:val="00EC1A64"/>
    <w:rsid w:val="00EC7E47"/>
    <w:rsid w:val="00EE0E91"/>
    <w:rsid w:val="00EF227C"/>
    <w:rsid w:val="00EF5641"/>
    <w:rsid w:val="00EF7A31"/>
    <w:rsid w:val="00F224DF"/>
    <w:rsid w:val="00F24C3A"/>
    <w:rsid w:val="00F43E0A"/>
    <w:rsid w:val="00F66CA2"/>
    <w:rsid w:val="00F80ADD"/>
    <w:rsid w:val="00F84148"/>
    <w:rsid w:val="00FD5918"/>
    <w:rsid w:val="00FF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C52C41"/>
  <w15:chartTrackingRefBased/>
  <w15:docId w15:val="{AD526A43-9F90-4E75-9264-07D736B21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94F4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4F4B"/>
  </w:style>
  <w:style w:type="paragraph" w:styleId="Piedepgina">
    <w:name w:val="footer"/>
    <w:basedOn w:val="Normal"/>
    <w:link w:val="PiedepginaCar"/>
    <w:uiPriority w:val="99"/>
    <w:unhideWhenUsed/>
    <w:rsid w:val="00E94F4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4F4B"/>
  </w:style>
  <w:style w:type="table" w:styleId="Tablaconcuadrcula">
    <w:name w:val="Table Grid"/>
    <w:basedOn w:val="Tablanormal"/>
    <w:uiPriority w:val="39"/>
    <w:rsid w:val="000037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C55E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34"/>
    <w:qFormat/>
    <w:rsid w:val="00B12BD8"/>
    <w:pPr>
      <w:ind w:left="720"/>
      <w:contextualSpacing/>
    </w:pPr>
    <w:rPr>
      <w:rFonts w:ascii="Times New Roman" w:eastAsia="Times New Roman" w:hAnsi="Times New Roman" w:cs="Times New Roman"/>
    </w:rPr>
  </w:style>
  <w:style w:type="paragraph" w:customStyle="1" w:styleId="NOMBREDELPROFESIONAL">
    <w:name w:val="NOMBRE DEL PROFESIONAL"/>
    <w:basedOn w:val="Normal"/>
    <w:qFormat/>
    <w:rsid w:val="00C440CA"/>
    <w:pPr>
      <w:framePr w:wrap="around" w:vAnchor="page" w:hAnchor="margin" w:xAlign="center" w:y="2553"/>
    </w:pPr>
    <w:rPr>
      <w:rFonts w:ascii="Arial" w:eastAsia="+mn-ea" w:hAnsi="Arial" w:cs="Arial"/>
      <w:b/>
      <w:bCs/>
      <w:color w:val="121830"/>
      <w:kern w:val="24"/>
      <w:sz w:val="40"/>
      <w:szCs w:val="40"/>
      <w:lang w:val="es-ES"/>
    </w:rPr>
  </w:style>
  <w:style w:type="paragraph" w:customStyle="1" w:styleId="Puestodelprofesional">
    <w:name w:val="Puesto del profesional"/>
    <w:basedOn w:val="Normal"/>
    <w:qFormat/>
    <w:rsid w:val="00C440CA"/>
    <w:pPr>
      <w:framePr w:wrap="around" w:vAnchor="page" w:hAnchor="margin" w:xAlign="center" w:y="2553"/>
    </w:pPr>
    <w:rPr>
      <w:rFonts w:ascii="Arial" w:eastAsia="+mn-ea" w:hAnsi="Arial" w:cs="Arial"/>
      <w:b/>
      <w:bCs/>
      <w:color w:val="265495"/>
      <w:kern w:val="24"/>
      <w:lang w:val="es-ES"/>
    </w:rPr>
  </w:style>
  <w:style w:type="paragraph" w:customStyle="1" w:styleId="TTULOpanelderecho">
    <w:name w:val="TÍTULO panel derecho"/>
    <w:basedOn w:val="NormalWeb"/>
    <w:qFormat/>
    <w:rsid w:val="00C440CA"/>
    <w:pPr>
      <w:pBdr>
        <w:bottom w:val="single" w:sz="4" w:space="5" w:color="767171" w:themeColor="background2" w:themeShade="80"/>
      </w:pBdr>
      <w:spacing w:before="0" w:beforeAutospacing="0" w:after="0" w:afterAutospacing="0"/>
    </w:pPr>
    <w:rPr>
      <w:rFonts w:ascii="Arial" w:eastAsia="+mn-ea" w:hAnsi="Arial" w:cs="Arial"/>
      <w:b/>
      <w:bCs/>
      <w:color w:val="265495"/>
      <w:kern w:val="24"/>
      <w:lang w:val="es-ES_tradnl"/>
    </w:rPr>
  </w:style>
  <w:style w:type="paragraph" w:customStyle="1" w:styleId="Prrafo">
    <w:name w:val="Párrafo"/>
    <w:basedOn w:val="NormalWeb"/>
    <w:qFormat/>
    <w:rsid w:val="0086613C"/>
    <w:pPr>
      <w:spacing w:before="0" w:beforeAutospacing="0" w:after="0" w:afterAutospacing="0" w:line="264" w:lineRule="auto"/>
      <w:jc w:val="both"/>
    </w:pPr>
    <w:rPr>
      <w:rFonts w:ascii="Arial" w:eastAsia="+mn-ea" w:hAnsi="Arial" w:cs="Arial"/>
      <w:color w:val="121830"/>
      <w:kern w:val="24"/>
      <w:lang w:val="es-ES_tradnl"/>
    </w:rPr>
  </w:style>
  <w:style w:type="paragraph" w:customStyle="1" w:styleId="Textocheckbox">
    <w:name w:val="Texto checkbox"/>
    <w:basedOn w:val="Normal"/>
    <w:qFormat/>
    <w:rsid w:val="00C440CA"/>
    <w:rPr>
      <w:rFonts w:ascii="Arial" w:eastAsia="+mn-ea" w:hAnsi="Arial" w:cs="Arial"/>
      <w:b/>
      <w:bCs/>
      <w:color w:val="797C76"/>
      <w:kern w:val="24"/>
      <w:lang w:val="es-ES_tradnl"/>
    </w:rPr>
  </w:style>
  <w:style w:type="paragraph" w:customStyle="1" w:styleId="TtuloCompaa">
    <w:name w:val="Título Compañía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121830"/>
      <w:kern w:val="24"/>
      <w:lang w:val="es-ES_tradnl"/>
    </w:rPr>
  </w:style>
  <w:style w:type="paragraph" w:customStyle="1" w:styleId="PuestoCompaia">
    <w:name w:val="Puesto Compañia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265495"/>
      <w:kern w:val="24"/>
      <w:lang w:val="es-ES_tradnl"/>
    </w:rPr>
  </w:style>
  <w:style w:type="paragraph" w:customStyle="1" w:styleId="Textoperiodoyciudad">
    <w:name w:val="Texto periodo y ciudad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797C76"/>
      <w:kern w:val="24"/>
      <w:sz w:val="20"/>
      <w:szCs w:val="20"/>
      <w:lang w:val="es-ES_tradnl"/>
    </w:rPr>
  </w:style>
  <w:style w:type="paragraph" w:customStyle="1" w:styleId="Textobulletpanelderecho">
    <w:name w:val="Texto bullet panel derecho"/>
    <w:basedOn w:val="Prrafodelista"/>
    <w:qFormat/>
    <w:rsid w:val="00C440CA"/>
    <w:pPr>
      <w:numPr>
        <w:numId w:val="27"/>
      </w:numPr>
      <w:spacing w:line="264" w:lineRule="auto"/>
    </w:pPr>
    <w:rPr>
      <w:rFonts w:ascii="Arial" w:eastAsia="+mn-ea" w:hAnsi="Arial" w:cs="Arial"/>
      <w:b/>
      <w:bCs/>
      <w:color w:val="121830"/>
      <w:kern w:val="24"/>
      <w:lang w:val="es-ES_tradnl"/>
    </w:rPr>
  </w:style>
  <w:style w:type="paragraph" w:customStyle="1" w:styleId="TTULOpanelizquierdo">
    <w:name w:val="TÍTULO panel izquierdo"/>
    <w:basedOn w:val="NormalWeb"/>
    <w:qFormat/>
    <w:rsid w:val="00DC7530"/>
    <w:pPr>
      <w:spacing w:before="0" w:beforeAutospacing="0" w:after="0" w:afterAutospacing="0"/>
    </w:pPr>
    <w:rPr>
      <w:rFonts w:ascii="Arial" w:eastAsia="+mn-ea" w:hAnsi="Arial" w:cs="Arial"/>
      <w:b/>
      <w:bCs/>
      <w:color w:val="39A2CF"/>
      <w:kern w:val="24"/>
      <w:sz w:val="18"/>
      <w:szCs w:val="18"/>
      <w:lang w:val="es-ES_tradnl"/>
    </w:rPr>
  </w:style>
  <w:style w:type="paragraph" w:customStyle="1" w:styleId="Pearrafopanelizquierdo">
    <w:name w:val="Pearrafo panel izquierdo"/>
    <w:basedOn w:val="NormalWeb"/>
    <w:qFormat/>
    <w:rsid w:val="00DC7530"/>
    <w:pPr>
      <w:spacing w:before="0" w:beforeAutospacing="0" w:after="0" w:afterAutospacing="0"/>
    </w:pPr>
    <w:rPr>
      <w:rFonts w:ascii="Arial" w:eastAsia="+mn-ea" w:hAnsi="Arial" w:cs="Arial"/>
      <w:color w:val="767171" w:themeColor="background2" w:themeShade="80"/>
      <w:kern w:val="24"/>
      <w:sz w:val="18"/>
      <w:szCs w:val="18"/>
      <w:lang w:val="es-ES_tradnl"/>
    </w:rPr>
  </w:style>
  <w:style w:type="paragraph" w:customStyle="1" w:styleId="Textobulletpanelizquierdo">
    <w:name w:val="Texto bullet panel izquierdo"/>
    <w:basedOn w:val="Prrafodelista"/>
    <w:qFormat/>
    <w:rsid w:val="00DC7530"/>
    <w:pPr>
      <w:numPr>
        <w:numId w:val="23"/>
      </w:numPr>
      <w:spacing w:line="300" w:lineRule="auto"/>
    </w:pPr>
    <w:rPr>
      <w:rFonts w:ascii="Arial" w:eastAsia="+mn-ea" w:hAnsi="Arial" w:cs="Arial"/>
      <w:color w:val="767171" w:themeColor="background2" w:themeShade="80"/>
      <w:kern w:val="24"/>
      <w:sz w:val="18"/>
      <w:szCs w:val="1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58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438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9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2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186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197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29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41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083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60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96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61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0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01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5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30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66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6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8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2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605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4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5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1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32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2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7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05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12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3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24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6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7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6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51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3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38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8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90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7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74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261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34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73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0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24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4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1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1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55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16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55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8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.NOVACOMP\source\Workspaces\Nova%20Expediente_CMMI\GenerarCurriculum_Dev\WebUI\Templates\04-CV%20Plantilla%20ITQS%20Espano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879838BF12B545BD196B904EDA09D0" ma:contentTypeVersion="9" ma:contentTypeDescription="Crear nuevo documento." ma:contentTypeScope="" ma:versionID="8fc84b5fb84ee3e5d5f6715ff267fba0">
  <xsd:schema xmlns:xsd="http://www.w3.org/2001/XMLSchema" xmlns:xs="http://www.w3.org/2001/XMLSchema" xmlns:p="http://schemas.microsoft.com/office/2006/metadata/properties" xmlns:ns2="8c9780ba-cc7a-47a3-abc2-90ed306deb46" xmlns:ns3="9a53d06f-5731-466b-9da3-698a239d0b92" targetNamespace="http://schemas.microsoft.com/office/2006/metadata/properties" ma:root="true" ma:fieldsID="653fc3c4966f3f1ed54789c9025f5353" ns2:_="" ns3:_="">
    <xsd:import namespace="8c9780ba-cc7a-47a3-abc2-90ed306deb46"/>
    <xsd:import namespace="9a53d06f-5731-466b-9da3-698a239d0b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780ba-cc7a-47a3-abc2-90ed306deb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3d06f-5731-466b-9da3-698a239d0b9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F0D70B-DA6E-4F80-95C8-5545722FB5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D9533B0-7BCA-4E0C-8F17-A838078E08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9780ba-cc7a-47a3-abc2-90ed306deb46"/>
    <ds:schemaRef ds:uri="9a53d06f-5731-466b-9da3-698a239d0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F02FC9-9B4B-044D-9637-76D315EF0C8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7B88E9D-3EDB-4866-9BC7-48FA10256C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04-CV Plantilla ITQS Espanol.dotx</Template>
  <TotalTime>0</TotalTime>
  <Pages>1</Pages>
  <Words>86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 Jose Rivera Ramirez</dc:creator>
  <cp:keywords/>
  <dc:description/>
  <cp:lastModifiedBy>Sergi Jose Rivera Ramirez</cp:lastModifiedBy>
  <cp:revision>1</cp:revision>
  <dcterms:created xsi:type="dcterms:W3CDTF">2023-05-25T14:04:00Z</dcterms:created>
  <dcterms:modified xsi:type="dcterms:W3CDTF">2023-05-25T14:04:00Z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0x010100E6879838BF12B545BD196B904EDA09D0</vt:lpwstr>
  </property>
</Properties>
</file>