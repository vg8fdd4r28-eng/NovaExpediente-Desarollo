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14:paraId="5323CFC7" w14:textId="77777777" w:rsidTr="009145D0">
        <w:tc>
          <w:tcPr>
            <w:tcW w:w="2977" w:type="dxa"/>
          </w:tcPr>
          <w:tbl>
            <w:tblPr>
              <w:tblStyle w:val="TableGrid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14:paraId="408760F7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FA1780E" w14:textId="77777777" w:rsidR="00270697" w:rsidRPr="002B1C8A" w:rsidRDefault="00270697" w:rsidP="002104E8">
                  <w:pPr>
                    <w:pStyle w:val="TTULOpanelizquierdo"/>
                  </w:pPr>
                  <w:r w:rsidRPr="002B1C8A">
                    <w:t>HABILIDADES TÉCNICAS</w:t>
                  </w:r>
                </w:p>
              </w:tc>
            </w:tr>
            <w:tr w:rsidR="00270697" w14:paraId="63C3A8AE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49FC032" w14:textId="77777777" w:rsidR="00270697" w:rsidRDefault="00000000" w:rsidP="00DC7530">
                  <w:pPr>
                    <w:pStyle w:val="Pearrafopanelizquierdo"/>
                  </w:pPr>
                  <w:fldSimple w:instr=" MERGEFIELD  habilidadesTecnicas  \* MERGEFORMAT ">
                    <w:r w:rsidR="00A9093D">
                      <w:rPr>
                        <w:noProof/>
                      </w:rPr>
                      <w:t>«habilidadesTecnicas»</w:t>
                    </w:r>
                  </w:fldSimple>
                </w:p>
                <w:p w14:paraId="1F9CF730" w14:textId="77777777" w:rsidR="00270697" w:rsidRPr="002B1C8A" w:rsidRDefault="00270697" w:rsidP="00DC7530">
                  <w:pPr>
                    <w:pStyle w:val="Pearrafopanelizquierdo"/>
                  </w:pPr>
                </w:p>
              </w:tc>
            </w:tr>
            <w:tr w:rsidR="00270697" w14:paraId="5F4142CE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42AF68C" w14:textId="77777777" w:rsidR="00270697" w:rsidRPr="002B1C8A" w:rsidRDefault="00270697" w:rsidP="00DC7530">
                  <w:pPr>
                    <w:pStyle w:val="TTULOpanelizquierdo"/>
                  </w:pPr>
                  <w:r w:rsidRPr="002B1C8A">
                    <w:t>IDIOMAS</w:t>
                  </w:r>
                </w:p>
              </w:tc>
            </w:tr>
            <w:tr w:rsidR="00270697" w14:paraId="14AF6CB2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5ACD2E4" w14:textId="77777777" w:rsidR="00270697" w:rsidRPr="009F70D7" w:rsidRDefault="00000000" w:rsidP="00DC7530">
                  <w:pPr>
                    <w:pStyle w:val="Textobulletpanelizquierdo"/>
                  </w:pPr>
                  <w:fldSimple w:instr=" MERGEFIELD  idioma  \* MERGEFORMAT ">
                    <w:r w:rsidR="00A9093D">
                      <w:rPr>
                        <w:noProof/>
                      </w:rPr>
                      <w:t>«idioma»</w:t>
                    </w:r>
                  </w:fldSimple>
                </w:p>
                <w:p w14:paraId="322370E9" w14:textId="77777777" w:rsidR="00270697" w:rsidRPr="0059445E" w:rsidRDefault="00270697" w:rsidP="006713CF">
                  <w:pPr>
                    <w:pStyle w:val="Textobulletpanelizquierdo"/>
                    <w:numPr>
                      <w:ilvl w:val="0"/>
                      <w:numId w:val="0"/>
                    </w:numPr>
                  </w:pPr>
                </w:p>
              </w:tc>
            </w:tr>
            <w:tr w:rsidR="00270697" w14:paraId="247F899B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8E9982C" w14:textId="77777777" w:rsidR="00270697" w:rsidRPr="002B1C8A" w:rsidRDefault="00270697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2B1C8A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  <w:lang w:val="es-ES_tradnl"/>
                    </w:rPr>
                    <w:t>CURSOS</w:t>
                  </w:r>
                </w:p>
              </w:tc>
            </w:tr>
            <w:tr w:rsidR="00270697" w14:paraId="1C12AD89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BCECCEF" w14:textId="77777777" w:rsidR="00270697" w:rsidRPr="009F70D7" w:rsidRDefault="00000000" w:rsidP="00540EBF">
                  <w:pPr>
                    <w:pStyle w:val="Textobulletpanelizquierdo"/>
                  </w:pPr>
                  <w:fldSimple w:instr=" MERGEFIELD  curso  \* MERGEFORMAT ">
                    <w:r w:rsidR="00A9093D">
                      <w:rPr>
                        <w:noProof/>
                      </w:rPr>
                      <w:t>«curso»</w:t>
                    </w:r>
                  </w:fldSimple>
                </w:p>
                <w:p w14:paraId="5798CD8E" w14:textId="77777777" w:rsidR="00270697" w:rsidRPr="0059445E" w:rsidRDefault="00270697" w:rsidP="006713CF">
                  <w:pPr>
                    <w:pStyle w:val="Textobulletpanelizquierdo"/>
                    <w:numPr>
                      <w:ilvl w:val="0"/>
                      <w:numId w:val="0"/>
                    </w:numPr>
                  </w:pPr>
                </w:p>
              </w:tc>
            </w:tr>
            <w:tr w:rsidR="00270697" w14:paraId="4CE8BF93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398184B" w14:textId="77777777" w:rsidR="00270697" w:rsidRPr="002B1C8A" w:rsidRDefault="00270697" w:rsidP="003077A0">
                  <w:pPr>
                    <w:pStyle w:val="TTULOpanelizquierdo"/>
                  </w:pPr>
                  <w:r w:rsidRPr="002B1C8A">
                    <w:t>CERTIFICACIONES</w:t>
                  </w:r>
                </w:p>
              </w:tc>
            </w:tr>
            <w:tr w:rsidR="00270697" w14:paraId="44EF9D0F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180A4B70" w14:textId="77777777" w:rsidR="00270697" w:rsidRPr="009F70D7" w:rsidRDefault="00000000" w:rsidP="002104E8">
                  <w:pPr>
                    <w:pStyle w:val="Textobulletpanelizquierdo"/>
                  </w:pPr>
                  <w:fldSimple w:instr=" MERGEFIELD  certificacion  \* MERGEFORMAT ">
                    <w:r w:rsidR="00A9093D">
                      <w:rPr>
                        <w:noProof/>
                      </w:rPr>
                      <w:t>«certificacion»</w:t>
                    </w:r>
                  </w:fldSimple>
                </w:p>
                <w:p w14:paraId="5DFCC3C7" w14:textId="77777777" w:rsidR="00270697" w:rsidRPr="00F224DF" w:rsidRDefault="00270697" w:rsidP="006713CF">
                  <w:pPr>
                    <w:pStyle w:val="Textobulletpanelizquierdo"/>
                    <w:numPr>
                      <w:ilvl w:val="0"/>
                      <w:numId w:val="0"/>
                    </w:numPr>
                  </w:pPr>
                </w:p>
              </w:tc>
            </w:tr>
          </w:tbl>
          <w:p w14:paraId="37691447" w14:textId="77777777" w:rsidR="00FF0E87" w:rsidRDefault="00FF0E87"/>
        </w:tc>
        <w:tc>
          <w:tcPr>
            <w:tcW w:w="7802" w:type="dxa"/>
          </w:tcPr>
          <w:tbl>
            <w:tblPr>
              <w:tblStyle w:val="TableGrid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895D96" w14:paraId="6F77C16B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553BBABD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PERFIL PROFESIONAL</w:t>
                  </w:r>
                </w:p>
              </w:tc>
            </w:tr>
            <w:tr w:rsidR="00FF0E87" w:rsidRPr="00895D96" w14:paraId="30B7C13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0442120" w14:textId="77777777" w:rsidR="00FF0E87" w:rsidRPr="0086613C" w:rsidRDefault="00000000" w:rsidP="0086613C">
                  <w:pPr>
                    <w:pStyle w:val="Prrafo"/>
                  </w:pPr>
                  <w:fldSimple w:instr=" MERGEFIELD  perfilProfesional  \* MERGEFORMAT ">
                    <w:r w:rsidR="00A9093D">
                      <w:rPr>
                        <w:noProof/>
                      </w:rPr>
                      <w:t>«perfilProfesional»</w:t>
                    </w:r>
                  </w:fldSimple>
                </w:p>
              </w:tc>
            </w:tr>
            <w:tr w:rsidR="00FF0E87" w:rsidRPr="00895D96" w14:paraId="4F838E7B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147B0BE2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EXPERIENCIA LABORAL</w:t>
                  </w:r>
                </w:p>
              </w:tc>
            </w:tr>
            <w:tr w:rsidR="00FF0E87" w:rsidRPr="00895D96" w14:paraId="1896C024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4FDD310" w14:textId="77777777" w:rsidR="00FF0E87" w:rsidRPr="006713CF" w:rsidRDefault="00000000" w:rsidP="006713CF">
                  <w:pPr>
                    <w:pStyle w:val="TtuloCompaa"/>
                    <w:contextualSpacing w:val="0"/>
                    <w:rPr>
                      <w:rFonts w:ascii="Times New Roman" w:eastAsia="Times New Roman" w:hAnsi="Times New Roman" w:cs="Times New Roman"/>
                    </w:rPr>
                  </w:pPr>
                  <w:fldSimple w:instr=" MERGEFIELD  experienciaLaboral  \* MERGEFORMAT ">
                    <w:r w:rsidR="00A9093D">
                      <w:rPr>
                        <w:noProof/>
                      </w:rPr>
                      <w:t>«experienciaLaboral»</w:t>
                    </w:r>
                  </w:fldSimple>
                </w:p>
              </w:tc>
            </w:tr>
            <w:tr w:rsidR="00FF0E87" w:rsidRPr="00895D96" w14:paraId="7CD15531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A55E8D0" w14:textId="77777777" w:rsidR="00FF0E87" w:rsidRPr="00895D96" w:rsidRDefault="00FF0E87" w:rsidP="009B247E">
                  <w:pPr>
                    <w:pStyle w:val="TTULOpanelderecho"/>
                  </w:pPr>
                  <w:r w:rsidRPr="00895D96">
                    <w:t>FORMACIÓN ACADÉMICA</w:t>
                  </w:r>
                </w:p>
              </w:tc>
            </w:tr>
            <w:tr w:rsidR="00FF0E87" w:rsidRPr="00895D96" w14:paraId="41A78B71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5BE2CA5" w14:textId="77777777" w:rsidR="004A1804" w:rsidRPr="009B247E" w:rsidRDefault="00000000" w:rsidP="004A6538">
                  <w:pPr>
                    <w:pStyle w:val="Textobulletpanelderecho"/>
                    <w:numPr>
                      <w:ilvl w:val="0"/>
                      <w:numId w:val="26"/>
                    </w:numPr>
                    <w:spacing w:after="120"/>
                    <w:ind w:left="288" w:hanging="288"/>
                    <w:contextualSpacing w:val="0"/>
                    <w:rPr>
                      <w:b w:val="0"/>
                      <w:bCs w:val="0"/>
                    </w:rPr>
                  </w:pPr>
                  <w:fldSimple w:instr=" MERGEFIELD  universidad  \* MERGEFORMAT ">
                    <w:r w:rsidR="00A9093D">
                      <w:rPr>
                        <w:noProof/>
                      </w:rPr>
                      <w:t>«universidad»</w:t>
                    </w:r>
                  </w:fldSimple>
                </w:p>
                <w:p w14:paraId="6BC36285" w14:textId="77777777" w:rsidR="00FF0E87" w:rsidRPr="009B247E" w:rsidRDefault="00FF0E87" w:rsidP="006713CF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b w:val="0"/>
                      <w:bCs w:val="0"/>
                    </w:rPr>
                  </w:pPr>
                </w:p>
              </w:tc>
            </w:tr>
          </w:tbl>
          <w:p w14:paraId="539D4318" w14:textId="77777777" w:rsidR="00FF0E87" w:rsidRDefault="00FF0E87" w:rsidP="009B247E">
            <w:pPr>
              <w:pStyle w:val="Prrafo"/>
            </w:pPr>
          </w:p>
        </w:tc>
      </w:tr>
    </w:tbl>
    <w:p w14:paraId="1FE6D9E4" w14:textId="77777777" w:rsidR="00E94F4B" w:rsidRPr="00895D96" w:rsidRDefault="00E94F4B" w:rsidP="009B247E">
      <w:pPr>
        <w:pStyle w:val="Prrafo"/>
      </w:pPr>
    </w:p>
    <w:sectPr w:rsidR="00E94F4B" w:rsidRPr="00895D96" w:rsidSect="009C4346">
      <w:headerReference w:type="default" r:id="rId11"/>
      <w:pgSz w:w="12240" w:h="15840"/>
      <w:pgMar w:top="1440" w:right="1440" w:bottom="851" w:left="1440" w:header="237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C8DD4" w14:textId="77777777" w:rsidR="0039167D" w:rsidRDefault="0039167D" w:rsidP="00E94F4B">
      <w:r>
        <w:separator/>
      </w:r>
    </w:p>
  </w:endnote>
  <w:endnote w:type="continuationSeparator" w:id="0">
    <w:p w14:paraId="0056E9DC" w14:textId="77777777" w:rsidR="0039167D" w:rsidRDefault="0039167D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auto"/>
    <w:pitch w:val="variable"/>
    <w:sig w:usb0="00000083" w:usb1="00000000" w:usb2="00000000" w:usb3="00000000" w:csb0="000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167F1" w14:textId="77777777" w:rsidR="0039167D" w:rsidRDefault="0039167D" w:rsidP="00E94F4B">
      <w:r>
        <w:separator/>
      </w:r>
    </w:p>
  </w:footnote>
  <w:footnote w:type="continuationSeparator" w:id="0">
    <w:p w14:paraId="44E6D5F8" w14:textId="77777777" w:rsidR="0039167D" w:rsidRDefault="0039167D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46" w:type="dxa"/>
      <w:tblInd w:w="-68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0623F217" w14:textId="77777777" w:rsidTr="00462F55">
      <w:tc>
        <w:tcPr>
          <w:tcW w:w="10746" w:type="dxa"/>
        </w:tcPr>
        <w:p w14:paraId="1287FDE5" w14:textId="77777777" w:rsidR="000540DB" w:rsidRPr="00392834" w:rsidRDefault="00000000" w:rsidP="00462F55">
          <w:pPr>
            <w:pStyle w:val="NOMBREDELPROFESIONAL"/>
            <w:framePr w:wrap="auto" w:vAnchor="margin" w:hAnchor="text" w:xAlign="left" w:yAlign="inline"/>
            <w:rPr>
              <w:rFonts w:ascii="Times New Roman" w:eastAsia="Times New Roman" w:hAnsi="Times New Roman" w:cs="Times New Roman"/>
            </w:rPr>
          </w:pPr>
          <w:fldSimple w:instr=" MERGEFIELD  nombreProfesional \* Upper  \* MERGEFORMAT ">
            <w:r w:rsidR="00A9093D">
              <w:rPr>
                <w:noProof/>
              </w:rPr>
              <w:t>«NOMBREPROFESIONAL»</w:t>
            </w:r>
          </w:fldSimple>
        </w:p>
      </w:tc>
    </w:tr>
    <w:tr w:rsidR="000540DB" w14:paraId="4250CEAF" w14:textId="77777777" w:rsidTr="00462F55">
      <w:tc>
        <w:tcPr>
          <w:tcW w:w="10746" w:type="dxa"/>
        </w:tcPr>
        <w:p w14:paraId="2C0B232A" w14:textId="77777777" w:rsidR="000540DB" w:rsidRPr="00392834" w:rsidRDefault="006713CF" w:rsidP="00462F55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A9093D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3115F3E8" w14:textId="77777777" w:rsidR="00A33962" w:rsidRDefault="00A3396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6574BE5" wp14:editId="0E077B0B">
          <wp:simplePos x="0" y="0"/>
          <wp:positionH relativeFrom="column">
            <wp:posOffset>-914400</wp:posOffset>
          </wp:positionH>
          <wp:positionV relativeFrom="paragraph">
            <wp:posOffset>-2087052</wp:posOffset>
          </wp:positionV>
          <wp:extent cx="7780836" cy="10117053"/>
          <wp:effectExtent l="0" t="0" r="4445" b="508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" r="236"/>
                  <a:stretch>
                    <a:fillRect/>
                  </a:stretch>
                </pic:blipFill>
                <pic:spPr>
                  <a:xfrm>
                    <a:off x="0" y="0"/>
                    <a:ext cx="7780836" cy="10117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3AC713" w14:textId="77777777" w:rsidR="00DD3CBD" w:rsidRDefault="00DD3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7230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B44A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668E9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64EA3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1601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DC44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CA3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1CCA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6F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746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05357856">
    <w:abstractNumId w:val="24"/>
  </w:num>
  <w:num w:numId="2" w16cid:durableId="310061561">
    <w:abstractNumId w:val="12"/>
  </w:num>
  <w:num w:numId="3" w16cid:durableId="1060978164">
    <w:abstractNumId w:val="18"/>
  </w:num>
  <w:num w:numId="4" w16cid:durableId="1979646917">
    <w:abstractNumId w:val="21"/>
  </w:num>
  <w:num w:numId="5" w16cid:durableId="778915328">
    <w:abstractNumId w:val="14"/>
  </w:num>
  <w:num w:numId="6" w16cid:durableId="1377775232">
    <w:abstractNumId w:val="36"/>
  </w:num>
  <w:num w:numId="7" w16cid:durableId="1277983174">
    <w:abstractNumId w:val="19"/>
  </w:num>
  <w:num w:numId="8" w16cid:durableId="28534859">
    <w:abstractNumId w:val="29"/>
  </w:num>
  <w:num w:numId="9" w16cid:durableId="414205673">
    <w:abstractNumId w:val="32"/>
  </w:num>
  <w:num w:numId="10" w16cid:durableId="1894805638">
    <w:abstractNumId w:val="25"/>
  </w:num>
  <w:num w:numId="11" w16cid:durableId="631517290">
    <w:abstractNumId w:val="30"/>
  </w:num>
  <w:num w:numId="12" w16cid:durableId="346643504">
    <w:abstractNumId w:val="20"/>
  </w:num>
  <w:num w:numId="13" w16cid:durableId="1804619932">
    <w:abstractNumId w:val="16"/>
  </w:num>
  <w:num w:numId="14" w16cid:durableId="827089147">
    <w:abstractNumId w:val="26"/>
  </w:num>
  <w:num w:numId="15" w16cid:durableId="1664549101">
    <w:abstractNumId w:val="13"/>
  </w:num>
  <w:num w:numId="16" w16cid:durableId="1262952892">
    <w:abstractNumId w:val="15"/>
  </w:num>
  <w:num w:numId="17" w16cid:durableId="616257339">
    <w:abstractNumId w:val="28"/>
  </w:num>
  <w:num w:numId="18" w16cid:durableId="1023089233">
    <w:abstractNumId w:val="11"/>
  </w:num>
  <w:num w:numId="19" w16cid:durableId="1137651297">
    <w:abstractNumId w:val="10"/>
  </w:num>
  <w:num w:numId="20" w16cid:durableId="1905722002">
    <w:abstractNumId w:val="27"/>
  </w:num>
  <w:num w:numId="21" w16cid:durableId="1905993677">
    <w:abstractNumId w:val="22"/>
  </w:num>
  <w:num w:numId="22" w16cid:durableId="1760445938">
    <w:abstractNumId w:val="23"/>
  </w:num>
  <w:num w:numId="23" w16cid:durableId="947586980">
    <w:abstractNumId w:val="31"/>
  </w:num>
  <w:num w:numId="24" w16cid:durableId="285232578">
    <w:abstractNumId w:val="33"/>
  </w:num>
  <w:num w:numId="25" w16cid:durableId="473261605">
    <w:abstractNumId w:val="17"/>
  </w:num>
  <w:num w:numId="26" w16cid:durableId="1782455394">
    <w:abstractNumId w:val="34"/>
  </w:num>
  <w:num w:numId="27" w16cid:durableId="718626849">
    <w:abstractNumId w:val="35"/>
  </w:num>
  <w:num w:numId="28" w16cid:durableId="684987512">
    <w:abstractNumId w:val="0"/>
  </w:num>
  <w:num w:numId="29" w16cid:durableId="171384078">
    <w:abstractNumId w:val="1"/>
  </w:num>
  <w:num w:numId="30" w16cid:durableId="2031753777">
    <w:abstractNumId w:val="2"/>
  </w:num>
  <w:num w:numId="31" w16cid:durableId="1972437264">
    <w:abstractNumId w:val="3"/>
  </w:num>
  <w:num w:numId="32" w16cid:durableId="544219000">
    <w:abstractNumId w:val="8"/>
  </w:num>
  <w:num w:numId="33" w16cid:durableId="2005627348">
    <w:abstractNumId w:val="4"/>
  </w:num>
  <w:num w:numId="34" w16cid:durableId="1648440123">
    <w:abstractNumId w:val="5"/>
  </w:num>
  <w:num w:numId="35" w16cid:durableId="877011204">
    <w:abstractNumId w:val="6"/>
  </w:num>
  <w:num w:numId="36" w16cid:durableId="155846864">
    <w:abstractNumId w:val="7"/>
  </w:num>
  <w:num w:numId="37" w16cid:durableId="515968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3D"/>
    <w:rsid w:val="000015B7"/>
    <w:rsid w:val="00002A56"/>
    <w:rsid w:val="000037DB"/>
    <w:rsid w:val="00022337"/>
    <w:rsid w:val="000244AE"/>
    <w:rsid w:val="00032A89"/>
    <w:rsid w:val="000540DB"/>
    <w:rsid w:val="00077385"/>
    <w:rsid w:val="00084AB0"/>
    <w:rsid w:val="000904B5"/>
    <w:rsid w:val="000917A7"/>
    <w:rsid w:val="00093B9D"/>
    <w:rsid w:val="0009673A"/>
    <w:rsid w:val="000A424E"/>
    <w:rsid w:val="000B0901"/>
    <w:rsid w:val="000B33BA"/>
    <w:rsid w:val="000D1760"/>
    <w:rsid w:val="00150351"/>
    <w:rsid w:val="001549C4"/>
    <w:rsid w:val="001552B7"/>
    <w:rsid w:val="00174B64"/>
    <w:rsid w:val="00177C6E"/>
    <w:rsid w:val="00186A46"/>
    <w:rsid w:val="00194E3F"/>
    <w:rsid w:val="001974F6"/>
    <w:rsid w:val="001B1B5D"/>
    <w:rsid w:val="001C78FF"/>
    <w:rsid w:val="001D2C12"/>
    <w:rsid w:val="001D71DF"/>
    <w:rsid w:val="001F7B5E"/>
    <w:rsid w:val="002104E8"/>
    <w:rsid w:val="002123C5"/>
    <w:rsid w:val="00213F09"/>
    <w:rsid w:val="00232FDD"/>
    <w:rsid w:val="00243FD8"/>
    <w:rsid w:val="00247CC8"/>
    <w:rsid w:val="002566FF"/>
    <w:rsid w:val="00270697"/>
    <w:rsid w:val="002B1C8A"/>
    <w:rsid w:val="002C2E60"/>
    <w:rsid w:val="002D0A50"/>
    <w:rsid w:val="003077A0"/>
    <w:rsid w:val="003214A6"/>
    <w:rsid w:val="00323DEB"/>
    <w:rsid w:val="003421D1"/>
    <w:rsid w:val="00344062"/>
    <w:rsid w:val="003462AC"/>
    <w:rsid w:val="003803AB"/>
    <w:rsid w:val="00382FA6"/>
    <w:rsid w:val="0039167D"/>
    <w:rsid w:val="00392834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30E15"/>
    <w:rsid w:val="0044697F"/>
    <w:rsid w:val="004476ED"/>
    <w:rsid w:val="00447BA6"/>
    <w:rsid w:val="004509BC"/>
    <w:rsid w:val="00462F55"/>
    <w:rsid w:val="00487624"/>
    <w:rsid w:val="004978F4"/>
    <w:rsid w:val="004A1804"/>
    <w:rsid w:val="004A2E20"/>
    <w:rsid w:val="004A6538"/>
    <w:rsid w:val="004F07D0"/>
    <w:rsid w:val="004F0FEF"/>
    <w:rsid w:val="005170F6"/>
    <w:rsid w:val="0052192B"/>
    <w:rsid w:val="00531016"/>
    <w:rsid w:val="00540EBF"/>
    <w:rsid w:val="0055455F"/>
    <w:rsid w:val="005622A3"/>
    <w:rsid w:val="0057595C"/>
    <w:rsid w:val="0057686E"/>
    <w:rsid w:val="00584851"/>
    <w:rsid w:val="005917CC"/>
    <w:rsid w:val="0059445E"/>
    <w:rsid w:val="005A6466"/>
    <w:rsid w:val="005D254B"/>
    <w:rsid w:val="005D5E13"/>
    <w:rsid w:val="005E494E"/>
    <w:rsid w:val="005E550A"/>
    <w:rsid w:val="00617C56"/>
    <w:rsid w:val="00634DD9"/>
    <w:rsid w:val="006473B8"/>
    <w:rsid w:val="006473FB"/>
    <w:rsid w:val="00667830"/>
    <w:rsid w:val="006713CF"/>
    <w:rsid w:val="006910F8"/>
    <w:rsid w:val="0069658D"/>
    <w:rsid w:val="006A4E5B"/>
    <w:rsid w:val="006C20B7"/>
    <w:rsid w:val="006C55A7"/>
    <w:rsid w:val="006D0D4E"/>
    <w:rsid w:val="006E4F7B"/>
    <w:rsid w:val="006E6E11"/>
    <w:rsid w:val="006E76B4"/>
    <w:rsid w:val="006F1CA0"/>
    <w:rsid w:val="006F2E77"/>
    <w:rsid w:val="00722DC5"/>
    <w:rsid w:val="00730407"/>
    <w:rsid w:val="0073700D"/>
    <w:rsid w:val="0074665E"/>
    <w:rsid w:val="0074671E"/>
    <w:rsid w:val="007975C4"/>
    <w:rsid w:val="007A3393"/>
    <w:rsid w:val="007B2B00"/>
    <w:rsid w:val="007E4B81"/>
    <w:rsid w:val="0080692B"/>
    <w:rsid w:val="00824CA1"/>
    <w:rsid w:val="00845AA5"/>
    <w:rsid w:val="008531CB"/>
    <w:rsid w:val="0086071C"/>
    <w:rsid w:val="0086613C"/>
    <w:rsid w:val="00895D96"/>
    <w:rsid w:val="008C4787"/>
    <w:rsid w:val="008C55E3"/>
    <w:rsid w:val="008F0384"/>
    <w:rsid w:val="008F2677"/>
    <w:rsid w:val="009145D0"/>
    <w:rsid w:val="009229FB"/>
    <w:rsid w:val="00972B73"/>
    <w:rsid w:val="00994AFF"/>
    <w:rsid w:val="009B247E"/>
    <w:rsid w:val="009C4346"/>
    <w:rsid w:val="009D7122"/>
    <w:rsid w:val="009E3831"/>
    <w:rsid w:val="009F70D7"/>
    <w:rsid w:val="00A23785"/>
    <w:rsid w:val="00A33962"/>
    <w:rsid w:val="00A33A38"/>
    <w:rsid w:val="00A42060"/>
    <w:rsid w:val="00A704C4"/>
    <w:rsid w:val="00A72DAE"/>
    <w:rsid w:val="00A76440"/>
    <w:rsid w:val="00A90348"/>
    <w:rsid w:val="00A9093D"/>
    <w:rsid w:val="00A971CB"/>
    <w:rsid w:val="00AA51CA"/>
    <w:rsid w:val="00AA673D"/>
    <w:rsid w:val="00AF3CDC"/>
    <w:rsid w:val="00B12BD8"/>
    <w:rsid w:val="00B142C6"/>
    <w:rsid w:val="00B20293"/>
    <w:rsid w:val="00B22478"/>
    <w:rsid w:val="00B242AF"/>
    <w:rsid w:val="00B27D34"/>
    <w:rsid w:val="00B34478"/>
    <w:rsid w:val="00B57CB6"/>
    <w:rsid w:val="00B71EB5"/>
    <w:rsid w:val="00B90E55"/>
    <w:rsid w:val="00B9210C"/>
    <w:rsid w:val="00B93920"/>
    <w:rsid w:val="00BD55A3"/>
    <w:rsid w:val="00BF071D"/>
    <w:rsid w:val="00BF7202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3B98"/>
    <w:rsid w:val="00C74BBD"/>
    <w:rsid w:val="00C7620C"/>
    <w:rsid w:val="00C81309"/>
    <w:rsid w:val="00C84710"/>
    <w:rsid w:val="00C91227"/>
    <w:rsid w:val="00CB22EB"/>
    <w:rsid w:val="00CB5625"/>
    <w:rsid w:val="00D16956"/>
    <w:rsid w:val="00D40FDA"/>
    <w:rsid w:val="00D65002"/>
    <w:rsid w:val="00D6742F"/>
    <w:rsid w:val="00D70264"/>
    <w:rsid w:val="00D935B6"/>
    <w:rsid w:val="00D94B3B"/>
    <w:rsid w:val="00D97F17"/>
    <w:rsid w:val="00DC7530"/>
    <w:rsid w:val="00DD0007"/>
    <w:rsid w:val="00DD3CBD"/>
    <w:rsid w:val="00DE1A24"/>
    <w:rsid w:val="00DF2E21"/>
    <w:rsid w:val="00E41EFA"/>
    <w:rsid w:val="00E448DB"/>
    <w:rsid w:val="00E44D0F"/>
    <w:rsid w:val="00E828DC"/>
    <w:rsid w:val="00E91089"/>
    <w:rsid w:val="00E93BD8"/>
    <w:rsid w:val="00E94F4B"/>
    <w:rsid w:val="00EA2483"/>
    <w:rsid w:val="00EA2BB6"/>
    <w:rsid w:val="00EA7C09"/>
    <w:rsid w:val="00EC07C8"/>
    <w:rsid w:val="00EC1A64"/>
    <w:rsid w:val="00EC7E47"/>
    <w:rsid w:val="00EE0E91"/>
    <w:rsid w:val="00EF227C"/>
    <w:rsid w:val="00EF5641"/>
    <w:rsid w:val="00EF7A31"/>
    <w:rsid w:val="00F224DF"/>
    <w:rsid w:val="00F24C3A"/>
    <w:rsid w:val="00F43E0A"/>
    <w:rsid w:val="00F66CA2"/>
    <w:rsid w:val="00F80ADD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C5A13"/>
  <w15:chartTrackingRefBased/>
  <w15:docId w15:val="{93F61E8E-D5FB-4F1D-8ECF-D000F99D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F4B"/>
  </w:style>
  <w:style w:type="paragraph" w:styleId="Footer">
    <w:name w:val="footer"/>
    <w:basedOn w:val="Normal"/>
    <w:link w:val="FooterCh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F4B"/>
  </w:style>
  <w:style w:type="table" w:styleId="TableGrid">
    <w:name w:val="Table Grid"/>
    <w:basedOn w:val="Table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86613C"/>
    <w:pPr>
      <w:spacing w:before="0" w:beforeAutospacing="0" w:after="0" w:afterAutospacing="0" w:line="264" w:lineRule="auto"/>
      <w:jc w:val="both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ListParagraph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ListParagraph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nnovative\SRC\NovaExpediente\GenerarCurriculum_Dev\WebUI\Templates\02-CV%20Plantilla%20Innovative%20Espano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79838BF12B545BD196B904EDA09D0" ma:contentTypeVersion="9" ma:contentTypeDescription="Crear nuevo documento." ma:contentTypeScope="" ma:versionID="8fc84b5fb84ee3e5d5f6715ff267fba0">
  <xsd:schema xmlns:xsd="http://www.w3.org/2001/XMLSchema" xmlns:xs="http://www.w3.org/2001/XMLSchema" xmlns:p="http://schemas.microsoft.com/office/2006/metadata/properties" xmlns:ns2="8c9780ba-cc7a-47a3-abc2-90ed306deb46" xmlns:ns3="9a53d06f-5731-466b-9da3-698a239d0b92" targetNamespace="http://schemas.microsoft.com/office/2006/metadata/properties" ma:root="true" ma:fieldsID="653fc3c4966f3f1ed54789c9025f5353" ns2:_="" ns3:_="">
    <xsd:import namespace="8c9780ba-cc7a-47a3-abc2-90ed306deb46"/>
    <xsd:import namespace="9a53d06f-5731-466b-9da3-698a239d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780ba-cc7a-47a3-abc2-90ed306de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3d06f-5731-466b-9da3-698a239d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E6E22C-AB75-48BA-816F-9AA481E68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9780ba-cc7a-47a3-abc2-90ed306deb46"/>
    <ds:schemaRef ds:uri="9a53d06f-5731-466b-9da3-698a239d0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F0D70B-DA6E-4F80-95C8-5545722FB5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B88E9D-3EDB-4866-9BC7-48FA10256C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02-CV Plantilla Innovative Espanol.dotx</Template>
  <TotalTime>0</TotalTime>
  <Pages>1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Quesada</dc:creator>
  <cp:keywords/>
  <dc:description/>
  <cp:lastModifiedBy>Carlos Eduardo Quesada Sánchez</cp:lastModifiedBy>
  <cp:revision>1</cp:revision>
  <dcterms:created xsi:type="dcterms:W3CDTF">2023-05-12T18:38:00Z</dcterms:created>
  <dcterms:modified xsi:type="dcterms:W3CDTF">2023-05-12T18:38:00Z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0x010100E6879838BF12B545BD196B904EDA09D0</vt:lpwstr>
  </property>
  <property fmtid="{D5CDD505-2E9C-101B-9397-08002B2CF9AE}" pid="3" name="MSIP_Label_6e9cdc28-df36-4123-97a1-85d425b6cac9_Enabled">
    <vt:lpwstr>true</vt:lpwstr>
  </property>
  <property fmtid="{D5CDD505-2E9C-101B-9397-08002B2CF9AE}" pid="4" name="MSIP_Label_6e9cdc28-df36-4123-97a1-85d425b6cac9_SetDate">
    <vt:lpwstr>2023-05-12T18:38:34Z</vt:lpwstr>
  </property>
  <property fmtid="{D5CDD505-2E9C-101B-9397-08002B2CF9AE}" pid="5" name="MSIP_Label_6e9cdc28-df36-4123-97a1-85d425b6cac9_Method">
    <vt:lpwstr>Standard</vt:lpwstr>
  </property>
  <property fmtid="{D5CDD505-2E9C-101B-9397-08002B2CF9AE}" pid="6" name="MSIP_Label_6e9cdc28-df36-4123-97a1-85d425b6cac9_Name">
    <vt:lpwstr>defa4170-0d19-0005-0004-bc88714345d2</vt:lpwstr>
  </property>
  <property fmtid="{D5CDD505-2E9C-101B-9397-08002B2CF9AE}" pid="7" name="MSIP_Label_6e9cdc28-df36-4123-97a1-85d425b6cac9_SiteId">
    <vt:lpwstr>ce43a082-3244-4c00-b7d9-83699b3b98fc</vt:lpwstr>
  </property>
  <property fmtid="{D5CDD505-2E9C-101B-9397-08002B2CF9AE}" pid="8" name="MSIP_Label_6e9cdc28-df36-4123-97a1-85d425b6cac9_ActionId">
    <vt:lpwstr>49204e2b-4377-45fa-beed-2fe907df6ca6</vt:lpwstr>
  </property>
  <property fmtid="{D5CDD505-2E9C-101B-9397-08002B2CF9AE}" pid="9" name="MSIP_Label_6e9cdc28-df36-4123-97a1-85d425b6cac9_ContentBits">
    <vt:lpwstr>0</vt:lpwstr>
  </property>
</Properties>
</file>