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779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7802"/>
      </w:tblGrid>
      <w:tr w:rsidR="009145D0" w:rsidRPr="00CD6B36" w14:paraId="012BA9CE" w14:textId="77777777" w:rsidTr="009145D0">
        <w:tc>
          <w:tcPr>
            <w:tcW w:w="2977" w:type="dxa"/>
          </w:tcPr>
          <w:tbl>
            <w:tblPr>
              <w:tblStyle w:val="Tablaconcuadrcula"/>
              <w:tblpPr w:vertAnchor="text" w:horzAnchor="margin" w:tblpY="6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17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52"/>
            </w:tblGrid>
            <w:tr w:rsidR="00270697" w:rsidRPr="00CD6B36" w14:paraId="0DF1D991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77944396" w14:textId="77777777" w:rsidR="00270697" w:rsidRPr="00CD6B36" w:rsidRDefault="00083D65" w:rsidP="002104E8">
                  <w:pPr>
                    <w:pStyle w:val="TTULOpanelizquierd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TECHNICAL SKILLS</w:t>
                  </w:r>
                </w:p>
              </w:tc>
            </w:tr>
            <w:tr w:rsidR="00270697" w:rsidRPr="00CD6B36" w14:paraId="0FBC495F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12343DC3" w14:textId="77777777" w:rsidR="00270697" w:rsidRPr="00CD6B36" w:rsidRDefault="002943EB" w:rsidP="00DC7530">
                  <w:pPr>
                    <w:pStyle w:val="Pearrafo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habilidadesTecnicas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E545ED">
                    <w:rPr>
                      <w:noProof/>
                      <w:lang w:val="en-US"/>
                    </w:rPr>
                    <w:t>«habilidadesTecnicas»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79320A26" w14:textId="77777777" w:rsidR="00083D65" w:rsidRPr="00CD6B36" w:rsidRDefault="00083D65" w:rsidP="00DC7530">
                  <w:pPr>
                    <w:pStyle w:val="Pearrafopanelizquierdo"/>
                    <w:rPr>
                      <w:lang w:val="en-US"/>
                    </w:rPr>
                  </w:pPr>
                </w:p>
              </w:tc>
            </w:tr>
            <w:tr w:rsidR="00270697" w:rsidRPr="00CD6B36" w14:paraId="472A1FD7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455774D6" w14:textId="77777777" w:rsidR="00270697" w:rsidRPr="00CD6B36" w:rsidRDefault="009500EE" w:rsidP="00DC7530">
                  <w:pPr>
                    <w:pStyle w:val="TTULOpanelizquierd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LANGUAGES</w:t>
                  </w:r>
                </w:p>
              </w:tc>
            </w:tr>
            <w:tr w:rsidR="00270697" w:rsidRPr="00CD6B36" w14:paraId="35AAED83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36145CBD" w14:textId="77777777" w:rsidR="00270697" w:rsidRPr="00CD6B36" w:rsidRDefault="002943EB" w:rsidP="00DC7530">
                  <w:pPr>
                    <w:pStyle w:val="Textobullet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idioma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E545ED">
                    <w:rPr>
                      <w:noProof/>
                      <w:lang w:val="en-US"/>
                    </w:rPr>
                    <w:t>«idioma»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46368C23" w14:textId="77777777" w:rsidR="00270697" w:rsidRPr="00CD6B36" w:rsidRDefault="00270697" w:rsidP="002943EB">
                  <w:pPr>
                    <w:pStyle w:val="Textobulletpanelizquierd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  <w:tr w:rsidR="00270697" w:rsidRPr="00CD6B36" w14:paraId="6DB284A4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79668969" w14:textId="77777777" w:rsidR="00270697" w:rsidRPr="00CD6B36" w:rsidRDefault="003161C9" w:rsidP="00270697">
                  <w:pPr>
                    <w:pStyle w:val="NormalWeb"/>
                    <w:spacing w:before="0" w:beforeAutospacing="0" w:after="0" w:afterAutospacing="0" w:line="300" w:lineRule="auto"/>
                    <w:rPr>
                      <w:sz w:val="18"/>
                      <w:szCs w:val="18"/>
                    </w:rPr>
                  </w:pPr>
                  <w:r w:rsidRPr="00CD6B36">
                    <w:rPr>
                      <w:rFonts w:ascii="Arial" w:eastAsia="+mn-ea" w:hAnsi="Arial" w:cs="Arial"/>
                      <w:b/>
                      <w:bCs/>
                      <w:color w:val="39A2CF"/>
                      <w:kern w:val="24"/>
                      <w:sz w:val="18"/>
                      <w:szCs w:val="18"/>
                    </w:rPr>
                    <w:t>COURSES</w:t>
                  </w:r>
                </w:p>
              </w:tc>
            </w:tr>
            <w:tr w:rsidR="00270697" w:rsidRPr="00CD6B36" w14:paraId="37795D19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74977F63" w14:textId="77777777" w:rsidR="003161C9" w:rsidRPr="00CD6B36" w:rsidRDefault="002943EB" w:rsidP="003161C9">
                  <w:pPr>
                    <w:pStyle w:val="Textobullet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curso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E545ED">
                    <w:rPr>
                      <w:noProof/>
                      <w:lang w:val="en-US"/>
                    </w:rPr>
                    <w:t>«curso»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72FEE3E2" w14:textId="77777777" w:rsidR="00270697" w:rsidRPr="00CD6B36" w:rsidRDefault="00270697" w:rsidP="002943EB">
                  <w:pPr>
                    <w:pStyle w:val="Textobulletpanelizquierd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  <w:tr w:rsidR="00270697" w:rsidRPr="00CD6B36" w14:paraId="6FE3019D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45F555A2" w14:textId="77777777" w:rsidR="00270697" w:rsidRPr="00CD6B36" w:rsidRDefault="003161C9" w:rsidP="003077A0">
                  <w:pPr>
                    <w:pStyle w:val="TTULOpanelizquierd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CERTIFICATIONS</w:t>
                  </w:r>
                </w:p>
              </w:tc>
            </w:tr>
            <w:tr w:rsidR="00270697" w:rsidRPr="00CD6B36" w14:paraId="0C881BCE" w14:textId="77777777" w:rsidTr="00270697">
              <w:trPr>
                <w:trHeight w:val="82"/>
              </w:trPr>
              <w:tc>
                <w:tcPr>
                  <w:tcW w:w="2552" w:type="dxa"/>
                  <w:shd w:val="clear" w:color="auto" w:fill="auto"/>
                </w:tcPr>
                <w:p w14:paraId="72C1D519" w14:textId="77777777" w:rsidR="003161C9" w:rsidRPr="00CD6B36" w:rsidRDefault="002943EB" w:rsidP="003161C9">
                  <w:pPr>
                    <w:pStyle w:val="Textobullet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certificacion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E545ED">
                    <w:rPr>
                      <w:noProof/>
                      <w:lang w:val="en-US"/>
                    </w:rPr>
                    <w:t>«certificacion»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11192409" w14:textId="77777777" w:rsidR="00270697" w:rsidRPr="00CD6B36" w:rsidRDefault="00270697" w:rsidP="002943EB">
                  <w:pPr>
                    <w:pStyle w:val="Textobulletpanelizquierd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</w:tbl>
          <w:p w14:paraId="5C9F5998" w14:textId="77777777" w:rsidR="00FF0E87" w:rsidRPr="00CD6B36" w:rsidRDefault="00FF0E87"/>
        </w:tc>
        <w:tc>
          <w:tcPr>
            <w:tcW w:w="7802" w:type="dxa"/>
          </w:tcPr>
          <w:tbl>
            <w:tblPr>
              <w:tblStyle w:val="Tablaconcuadrcula"/>
              <w:tblpPr w:vertAnchor="text" w:horzAnchor="page" w:tblpX="4073" w:tblpY="1"/>
              <w:tblW w:w="74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45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81"/>
            </w:tblGrid>
            <w:tr w:rsidR="00FF0E87" w:rsidRPr="00CD6B36" w14:paraId="062B69F4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683CF90E" w14:textId="77777777" w:rsidR="00FF0E87" w:rsidRPr="00CD6B36" w:rsidRDefault="00E103E5" w:rsidP="00C440CA">
                  <w:pPr>
                    <w:pStyle w:val="TTULOpanelderech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PROFESSIONAL PROFILE</w:t>
                  </w:r>
                </w:p>
              </w:tc>
            </w:tr>
            <w:tr w:rsidR="00FF0E87" w:rsidRPr="00CD6B36" w14:paraId="05E34A02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4A8C5D47" w14:textId="77777777" w:rsidR="00FF0E87" w:rsidRPr="00CD6B36" w:rsidRDefault="002943EB" w:rsidP="0086613C">
                  <w:pPr>
                    <w:pStyle w:val="Prraf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perfilProfesional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E545ED">
                    <w:rPr>
                      <w:noProof/>
                      <w:lang w:val="en-US"/>
                    </w:rPr>
                    <w:t>«perfilProfesional»</w:t>
                  </w:r>
                  <w:r>
                    <w:rPr>
                      <w:lang w:val="en-US"/>
                    </w:rPr>
                    <w:fldChar w:fldCharType="end"/>
                  </w:r>
                </w:p>
              </w:tc>
            </w:tr>
            <w:tr w:rsidR="00FF0E87" w:rsidRPr="00CD6B36" w14:paraId="7FAB3925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7B9AE0B3" w14:textId="77777777" w:rsidR="00FF0E87" w:rsidRPr="00CD6B36" w:rsidRDefault="00E103E5" w:rsidP="00C440CA">
                  <w:pPr>
                    <w:pStyle w:val="TTULOpanelderech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PROFESSIONAL EXPERIENCE</w:t>
                  </w:r>
                </w:p>
              </w:tc>
            </w:tr>
            <w:tr w:rsidR="00FF0E87" w:rsidRPr="00CD6B36" w14:paraId="5FD7C260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66BC4609" w14:textId="77777777" w:rsidR="00E71FF0" w:rsidRPr="002943EB" w:rsidRDefault="002943EB" w:rsidP="002943EB">
                  <w:pPr>
                    <w:pStyle w:val="TtuloCompaa"/>
                    <w:contextualSpacing w:val="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experienciaLaboral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E545ED">
                    <w:rPr>
                      <w:noProof/>
                      <w:lang w:val="en-US"/>
                    </w:rPr>
                    <w:t>«experienciaLaboral»</w:t>
                  </w:r>
                  <w:r>
                    <w:rPr>
                      <w:lang w:val="en-US"/>
                    </w:rPr>
                    <w:fldChar w:fldCharType="end"/>
                  </w:r>
                </w:p>
              </w:tc>
            </w:tr>
            <w:tr w:rsidR="00FF0E87" w:rsidRPr="00CD6B36" w14:paraId="4A175F50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7348C76C" w14:textId="77777777" w:rsidR="00FF0E87" w:rsidRPr="00CD6B36" w:rsidRDefault="00D12BD0" w:rsidP="009B247E">
                  <w:pPr>
                    <w:pStyle w:val="TTULOpanelderech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ACADEMIC EXPERIENCE</w:t>
                  </w:r>
                </w:p>
              </w:tc>
            </w:tr>
            <w:tr w:rsidR="00FF0E87" w:rsidRPr="00CD6B36" w14:paraId="0EF72048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7DB05B3F" w14:textId="77777777" w:rsidR="00FF0E87" w:rsidRPr="00CD6B36" w:rsidRDefault="002943EB" w:rsidP="00567C85">
                  <w:pPr>
                    <w:pStyle w:val="Textobulletpanelderecho"/>
                    <w:numPr>
                      <w:ilvl w:val="0"/>
                      <w:numId w:val="26"/>
                    </w:numPr>
                    <w:spacing w:after="120"/>
                    <w:ind w:left="288" w:hanging="288"/>
                    <w:contextualSpacing w:val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universidad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E545ED">
                    <w:rPr>
                      <w:noProof/>
                      <w:lang w:val="en-US"/>
                    </w:rPr>
                    <w:t>«universidad»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71A98242" w14:textId="77777777" w:rsidR="00FF0E87" w:rsidRPr="00CD6B36" w:rsidRDefault="00FF0E87" w:rsidP="002943EB">
                  <w:pPr>
                    <w:pStyle w:val="Textobulletpanelderech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</w:tbl>
          <w:p w14:paraId="399E18D6" w14:textId="77777777" w:rsidR="00FF0E87" w:rsidRPr="00CD6B36" w:rsidRDefault="00FF0E87" w:rsidP="009B247E">
            <w:pPr>
              <w:pStyle w:val="Prrafo"/>
              <w:rPr>
                <w:lang w:val="en-US"/>
              </w:rPr>
            </w:pPr>
          </w:p>
        </w:tc>
      </w:tr>
    </w:tbl>
    <w:p w14:paraId="031DF212" w14:textId="77777777" w:rsidR="00E94F4B" w:rsidRPr="00CD6B36" w:rsidRDefault="00E94F4B" w:rsidP="009B247E">
      <w:pPr>
        <w:pStyle w:val="Prrafo"/>
        <w:rPr>
          <w:lang w:val="en-US"/>
        </w:rPr>
      </w:pPr>
    </w:p>
    <w:sectPr w:rsidR="00E94F4B" w:rsidRPr="00CD6B36" w:rsidSect="008E3863">
      <w:headerReference w:type="default" r:id="rId11"/>
      <w:pgSz w:w="12240" w:h="15840"/>
      <w:pgMar w:top="1440" w:right="1440" w:bottom="851" w:left="1440" w:header="237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BE1CF" w14:textId="77777777" w:rsidR="00B071AA" w:rsidRDefault="00B071AA" w:rsidP="00E94F4B">
      <w:r>
        <w:separator/>
      </w:r>
    </w:p>
  </w:endnote>
  <w:endnote w:type="continuationSeparator" w:id="0">
    <w:p w14:paraId="3486B085" w14:textId="77777777" w:rsidR="00B071AA" w:rsidRDefault="00B071AA" w:rsidP="00E94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82666" w14:textId="77777777" w:rsidR="00B071AA" w:rsidRDefault="00B071AA" w:rsidP="00E94F4B">
      <w:r>
        <w:separator/>
      </w:r>
    </w:p>
  </w:footnote>
  <w:footnote w:type="continuationSeparator" w:id="0">
    <w:p w14:paraId="1D714CA8" w14:textId="77777777" w:rsidR="00B071AA" w:rsidRDefault="00B071AA" w:rsidP="00E94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74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bottom w:w="85" w:type="dxa"/>
        <w:right w:w="0" w:type="dxa"/>
      </w:tblCellMar>
      <w:tblLook w:val="04A0" w:firstRow="1" w:lastRow="0" w:firstColumn="1" w:lastColumn="0" w:noHBand="0" w:noVBand="1"/>
    </w:tblPr>
    <w:tblGrid>
      <w:gridCol w:w="10746"/>
    </w:tblGrid>
    <w:tr w:rsidR="000540DB" w14:paraId="726119E8" w14:textId="77777777" w:rsidTr="008E3863">
      <w:trPr>
        <w:jc w:val="center"/>
      </w:trPr>
      <w:tc>
        <w:tcPr>
          <w:tcW w:w="10746" w:type="dxa"/>
        </w:tcPr>
        <w:p w14:paraId="6C43715E" w14:textId="77777777" w:rsidR="000540DB" w:rsidRPr="00392834" w:rsidRDefault="00000000" w:rsidP="008E3863">
          <w:pPr>
            <w:pStyle w:val="NOMBREDELPROFESIONAL"/>
            <w:framePr w:wrap="auto" w:vAnchor="margin" w:hAnchor="text" w:xAlign="left" w:yAlign="inline"/>
            <w:rPr>
              <w:rFonts w:ascii="Times New Roman" w:eastAsia="Times New Roman" w:hAnsi="Times New Roman" w:cs="Times New Roman"/>
            </w:rPr>
          </w:pPr>
          <w:fldSimple w:instr=" MERGEFIELD  nombreProfesional \* Upper  \* MERGEFORMAT ">
            <w:r w:rsidR="00E545ED">
              <w:rPr>
                <w:noProof/>
              </w:rPr>
              <w:t>«NOMBREPROFESIONAL»</w:t>
            </w:r>
          </w:fldSimple>
        </w:p>
      </w:tc>
    </w:tr>
    <w:tr w:rsidR="000540DB" w14:paraId="36B38243" w14:textId="77777777" w:rsidTr="008E3863">
      <w:trPr>
        <w:jc w:val="center"/>
      </w:trPr>
      <w:tc>
        <w:tcPr>
          <w:tcW w:w="10746" w:type="dxa"/>
        </w:tcPr>
        <w:p w14:paraId="122BD5BE" w14:textId="77777777" w:rsidR="000540DB" w:rsidRPr="00392834" w:rsidRDefault="002943EB" w:rsidP="008E3863">
          <w:pPr>
            <w:rPr>
              <w:rFonts w:ascii="Times New Roman" w:eastAsia="Times New Roman" w:hAnsi="Times New Roman" w:cs="Times New Roman"/>
              <w:color w:val="265495"/>
              <w:lang w:val="es-ES"/>
            </w:rPr>
          </w:pP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begin"/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instrText xml:space="preserve"> MERGEFIELD  puestoProfesional  \* MERGEFORMAT </w:instrTex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separate"/>
          </w:r>
          <w:r w:rsidR="00E545ED">
            <w:rPr>
              <w:rFonts w:ascii="Arial" w:eastAsia="+mn-ea" w:hAnsi="Arial" w:cs="Arial"/>
              <w:b/>
              <w:bCs/>
              <w:noProof/>
              <w:color w:val="265495"/>
              <w:kern w:val="24"/>
              <w:lang w:val="es-ES"/>
            </w:rPr>
            <w:t>«puestoProfesional»</w: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end"/>
          </w:r>
        </w:p>
      </w:tc>
    </w:tr>
  </w:tbl>
  <w:p w14:paraId="1F990C93" w14:textId="77777777" w:rsidR="00A33962" w:rsidRDefault="008E3863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E94C08A" wp14:editId="4BAB4294">
          <wp:simplePos x="0" y="0"/>
          <wp:positionH relativeFrom="column">
            <wp:posOffset>-914400</wp:posOffset>
          </wp:positionH>
          <wp:positionV relativeFrom="paragraph">
            <wp:posOffset>-2079570</wp:posOffset>
          </wp:positionV>
          <wp:extent cx="7777308" cy="10110266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5" r="225"/>
                  <a:stretch>
                    <a:fillRect/>
                  </a:stretch>
                </pic:blipFill>
                <pic:spPr bwMode="auto">
                  <a:xfrm>
                    <a:off x="0" y="0"/>
                    <a:ext cx="7777308" cy="101102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841AC6" w14:textId="77777777" w:rsidR="00DD3CBD" w:rsidRDefault="00DD3CB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2083B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0B680B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AC29CF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DFC324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6568A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F8C65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62527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A4C26A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04E23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30695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249A7"/>
    <w:multiLevelType w:val="hybridMultilevel"/>
    <w:tmpl w:val="9BA8EC66"/>
    <w:lvl w:ilvl="0" w:tplc="6A9A176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D36E37"/>
    <w:multiLevelType w:val="hybridMultilevel"/>
    <w:tmpl w:val="00A2C246"/>
    <w:lvl w:ilvl="0" w:tplc="AA04F70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F486397"/>
    <w:multiLevelType w:val="hybridMultilevel"/>
    <w:tmpl w:val="A700485C"/>
    <w:lvl w:ilvl="0" w:tplc="712C2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CECE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2660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FE5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EA12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56A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1E23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78BE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E3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0A836E3"/>
    <w:multiLevelType w:val="hybridMultilevel"/>
    <w:tmpl w:val="DF1E2DEE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25C797F"/>
    <w:multiLevelType w:val="hybridMultilevel"/>
    <w:tmpl w:val="7FCACA06"/>
    <w:lvl w:ilvl="0" w:tplc="CC44C6D2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7CC7B6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781AA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E4E4DA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D0C2EC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265412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A0D38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C676B6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012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172229A3"/>
    <w:multiLevelType w:val="hybridMultilevel"/>
    <w:tmpl w:val="024C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832238"/>
    <w:multiLevelType w:val="hybridMultilevel"/>
    <w:tmpl w:val="CA5CAB56"/>
    <w:lvl w:ilvl="0" w:tplc="53D2319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14040"/>
    <w:multiLevelType w:val="hybridMultilevel"/>
    <w:tmpl w:val="2B58387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AD28B5"/>
    <w:multiLevelType w:val="hybridMultilevel"/>
    <w:tmpl w:val="C0CE28EA"/>
    <w:lvl w:ilvl="0" w:tplc="240C57E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66DCA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A8A222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0CABD2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583FD8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4829FA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B840A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5A1CA0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922FAC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0F26765"/>
    <w:multiLevelType w:val="hybridMultilevel"/>
    <w:tmpl w:val="B5F4BF96"/>
    <w:lvl w:ilvl="0" w:tplc="816EED38">
      <w:start w:val="1"/>
      <w:numFmt w:val="bullet"/>
      <w:lvlText w:val="•"/>
      <w:lvlJc w:val="left"/>
      <w:pPr>
        <w:tabs>
          <w:tab w:val="num" w:pos="86"/>
        </w:tabs>
        <w:ind w:left="86" w:hanging="360"/>
      </w:pPr>
      <w:rPr>
        <w:rFonts w:ascii="Arial" w:hAnsi="Arial" w:hint="default"/>
      </w:rPr>
    </w:lvl>
    <w:lvl w:ilvl="1" w:tplc="417CB2B6" w:tentative="1">
      <w:start w:val="1"/>
      <w:numFmt w:val="bullet"/>
      <w:lvlText w:val="•"/>
      <w:lvlJc w:val="left"/>
      <w:pPr>
        <w:tabs>
          <w:tab w:val="num" w:pos="806"/>
        </w:tabs>
        <w:ind w:left="806" w:hanging="360"/>
      </w:pPr>
      <w:rPr>
        <w:rFonts w:ascii="Arial" w:hAnsi="Arial" w:hint="default"/>
      </w:rPr>
    </w:lvl>
    <w:lvl w:ilvl="2" w:tplc="987EA78C" w:tentative="1">
      <w:start w:val="1"/>
      <w:numFmt w:val="bullet"/>
      <w:lvlText w:val="•"/>
      <w:lvlJc w:val="left"/>
      <w:pPr>
        <w:tabs>
          <w:tab w:val="num" w:pos="1526"/>
        </w:tabs>
        <w:ind w:left="1526" w:hanging="360"/>
      </w:pPr>
      <w:rPr>
        <w:rFonts w:ascii="Arial" w:hAnsi="Arial" w:hint="default"/>
      </w:rPr>
    </w:lvl>
    <w:lvl w:ilvl="3" w:tplc="32D0A1E0" w:tentative="1">
      <w:start w:val="1"/>
      <w:numFmt w:val="bullet"/>
      <w:lvlText w:val="•"/>
      <w:lvlJc w:val="left"/>
      <w:pPr>
        <w:tabs>
          <w:tab w:val="num" w:pos="2246"/>
        </w:tabs>
        <w:ind w:left="2246" w:hanging="360"/>
      </w:pPr>
      <w:rPr>
        <w:rFonts w:ascii="Arial" w:hAnsi="Arial" w:hint="default"/>
      </w:rPr>
    </w:lvl>
    <w:lvl w:ilvl="4" w:tplc="BF14FFF0" w:tentative="1">
      <w:start w:val="1"/>
      <w:numFmt w:val="bullet"/>
      <w:lvlText w:val="•"/>
      <w:lvlJc w:val="left"/>
      <w:pPr>
        <w:tabs>
          <w:tab w:val="num" w:pos="2966"/>
        </w:tabs>
        <w:ind w:left="2966" w:hanging="360"/>
      </w:pPr>
      <w:rPr>
        <w:rFonts w:ascii="Arial" w:hAnsi="Arial" w:hint="default"/>
      </w:rPr>
    </w:lvl>
    <w:lvl w:ilvl="5" w:tplc="38E2B826" w:tentative="1">
      <w:start w:val="1"/>
      <w:numFmt w:val="bullet"/>
      <w:lvlText w:val="•"/>
      <w:lvlJc w:val="left"/>
      <w:pPr>
        <w:tabs>
          <w:tab w:val="num" w:pos="3686"/>
        </w:tabs>
        <w:ind w:left="3686" w:hanging="360"/>
      </w:pPr>
      <w:rPr>
        <w:rFonts w:ascii="Arial" w:hAnsi="Arial" w:hint="default"/>
      </w:rPr>
    </w:lvl>
    <w:lvl w:ilvl="6" w:tplc="18721472" w:tentative="1">
      <w:start w:val="1"/>
      <w:numFmt w:val="bullet"/>
      <w:lvlText w:val="•"/>
      <w:lvlJc w:val="left"/>
      <w:pPr>
        <w:tabs>
          <w:tab w:val="num" w:pos="4406"/>
        </w:tabs>
        <w:ind w:left="4406" w:hanging="360"/>
      </w:pPr>
      <w:rPr>
        <w:rFonts w:ascii="Arial" w:hAnsi="Arial" w:hint="default"/>
      </w:rPr>
    </w:lvl>
    <w:lvl w:ilvl="7" w:tplc="9B2EAC70" w:tentative="1">
      <w:start w:val="1"/>
      <w:numFmt w:val="bullet"/>
      <w:lvlText w:val="•"/>
      <w:lvlJc w:val="left"/>
      <w:pPr>
        <w:tabs>
          <w:tab w:val="num" w:pos="5126"/>
        </w:tabs>
        <w:ind w:left="5126" w:hanging="360"/>
      </w:pPr>
      <w:rPr>
        <w:rFonts w:ascii="Arial" w:hAnsi="Arial" w:hint="default"/>
      </w:rPr>
    </w:lvl>
    <w:lvl w:ilvl="8" w:tplc="F3D83014" w:tentative="1">
      <w:start w:val="1"/>
      <w:numFmt w:val="bullet"/>
      <w:lvlText w:val="•"/>
      <w:lvlJc w:val="left"/>
      <w:pPr>
        <w:tabs>
          <w:tab w:val="num" w:pos="5846"/>
        </w:tabs>
        <w:ind w:left="5846" w:hanging="360"/>
      </w:pPr>
      <w:rPr>
        <w:rFonts w:ascii="Arial" w:hAnsi="Arial" w:hint="default"/>
      </w:rPr>
    </w:lvl>
  </w:abstractNum>
  <w:abstractNum w:abstractNumId="20" w15:restartNumberingAfterBreak="0">
    <w:nsid w:val="35C74BDA"/>
    <w:multiLevelType w:val="hybridMultilevel"/>
    <w:tmpl w:val="7B642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B176A"/>
    <w:multiLevelType w:val="hybridMultilevel"/>
    <w:tmpl w:val="CF3249AC"/>
    <w:lvl w:ilvl="0" w:tplc="C9DC87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7416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481D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868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10DE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1ED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0271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874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429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F957897"/>
    <w:multiLevelType w:val="hybridMultilevel"/>
    <w:tmpl w:val="2954D700"/>
    <w:lvl w:ilvl="0" w:tplc="314EE0E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D48EF"/>
    <w:multiLevelType w:val="hybridMultilevel"/>
    <w:tmpl w:val="BFD87BF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803F98"/>
    <w:multiLevelType w:val="hybridMultilevel"/>
    <w:tmpl w:val="DB5A86D0"/>
    <w:lvl w:ilvl="0" w:tplc="6EC4DA66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AAC41D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867DF8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8ABFB4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30B9AA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942346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D66A26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08C1E8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36CE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3C64B44"/>
    <w:multiLevelType w:val="hybridMultilevel"/>
    <w:tmpl w:val="8830FB36"/>
    <w:lvl w:ilvl="0" w:tplc="E5D26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52B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C2D3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C0F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040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AD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CF4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6422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28F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C1579F9"/>
    <w:multiLevelType w:val="hybridMultilevel"/>
    <w:tmpl w:val="1E44885A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FC72E7"/>
    <w:multiLevelType w:val="hybridMultilevel"/>
    <w:tmpl w:val="A3F0C752"/>
    <w:lvl w:ilvl="0" w:tplc="AA04F7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F4CC6"/>
    <w:multiLevelType w:val="hybridMultilevel"/>
    <w:tmpl w:val="3048B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8F2127B"/>
    <w:multiLevelType w:val="hybridMultilevel"/>
    <w:tmpl w:val="42A29C52"/>
    <w:lvl w:ilvl="0" w:tplc="6DFAA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92CF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E04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1A7C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68F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AA3C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C41C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A41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4664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C6B42FE"/>
    <w:multiLevelType w:val="hybridMultilevel"/>
    <w:tmpl w:val="8FA054F8"/>
    <w:lvl w:ilvl="0" w:tplc="0EDEA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41C569D"/>
    <w:multiLevelType w:val="hybridMultilevel"/>
    <w:tmpl w:val="395043BE"/>
    <w:lvl w:ilvl="0" w:tplc="3D429036">
      <w:start w:val="1"/>
      <w:numFmt w:val="bullet"/>
      <w:pStyle w:val="Textobulletpanelizquierdo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410A97"/>
    <w:multiLevelType w:val="hybridMultilevel"/>
    <w:tmpl w:val="FDCAE14E"/>
    <w:lvl w:ilvl="0" w:tplc="1864F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6AFF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44CB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6B9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C9D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FEDC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EB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F24A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9C0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879794E"/>
    <w:multiLevelType w:val="hybridMultilevel"/>
    <w:tmpl w:val="DBFE178E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970E33"/>
    <w:multiLevelType w:val="hybridMultilevel"/>
    <w:tmpl w:val="D9402318"/>
    <w:lvl w:ilvl="0" w:tplc="49A6FC9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E09EA"/>
    <w:multiLevelType w:val="hybridMultilevel"/>
    <w:tmpl w:val="F364D354"/>
    <w:lvl w:ilvl="0" w:tplc="E93ADDD6">
      <w:start w:val="1"/>
      <w:numFmt w:val="bullet"/>
      <w:pStyle w:val="Textobulletpanelderecho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1355C"/>
    <w:multiLevelType w:val="hybridMultilevel"/>
    <w:tmpl w:val="91063D48"/>
    <w:lvl w:ilvl="0" w:tplc="4238C24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54C882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B4BFF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B69B7E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BE9714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6EDE98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BA8B02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DA66412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528D06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559633295">
    <w:abstractNumId w:val="24"/>
  </w:num>
  <w:num w:numId="2" w16cid:durableId="917716503">
    <w:abstractNumId w:val="12"/>
  </w:num>
  <w:num w:numId="3" w16cid:durableId="1353341825">
    <w:abstractNumId w:val="18"/>
  </w:num>
  <w:num w:numId="4" w16cid:durableId="1805124115">
    <w:abstractNumId w:val="21"/>
  </w:num>
  <w:num w:numId="5" w16cid:durableId="1841696914">
    <w:abstractNumId w:val="14"/>
  </w:num>
  <w:num w:numId="6" w16cid:durableId="991904508">
    <w:abstractNumId w:val="36"/>
  </w:num>
  <w:num w:numId="7" w16cid:durableId="1095515319">
    <w:abstractNumId w:val="19"/>
  </w:num>
  <w:num w:numId="8" w16cid:durableId="1281911045">
    <w:abstractNumId w:val="29"/>
  </w:num>
  <w:num w:numId="9" w16cid:durableId="2080521574">
    <w:abstractNumId w:val="32"/>
  </w:num>
  <w:num w:numId="10" w16cid:durableId="1249196681">
    <w:abstractNumId w:val="25"/>
  </w:num>
  <w:num w:numId="11" w16cid:durableId="813330467">
    <w:abstractNumId w:val="30"/>
  </w:num>
  <w:num w:numId="12" w16cid:durableId="1615476192">
    <w:abstractNumId w:val="20"/>
  </w:num>
  <w:num w:numId="13" w16cid:durableId="1829594628">
    <w:abstractNumId w:val="16"/>
  </w:num>
  <w:num w:numId="14" w16cid:durableId="1648895720">
    <w:abstractNumId w:val="26"/>
  </w:num>
  <w:num w:numId="15" w16cid:durableId="348601978">
    <w:abstractNumId w:val="13"/>
  </w:num>
  <w:num w:numId="16" w16cid:durableId="1286498965">
    <w:abstractNumId w:val="15"/>
  </w:num>
  <w:num w:numId="17" w16cid:durableId="785661730">
    <w:abstractNumId w:val="28"/>
  </w:num>
  <w:num w:numId="18" w16cid:durableId="2129079515">
    <w:abstractNumId w:val="11"/>
  </w:num>
  <w:num w:numId="19" w16cid:durableId="1797748360">
    <w:abstractNumId w:val="10"/>
  </w:num>
  <w:num w:numId="20" w16cid:durableId="2095468618">
    <w:abstractNumId w:val="27"/>
  </w:num>
  <w:num w:numId="21" w16cid:durableId="1919512898">
    <w:abstractNumId w:val="22"/>
  </w:num>
  <w:num w:numId="22" w16cid:durableId="129248618">
    <w:abstractNumId w:val="23"/>
  </w:num>
  <w:num w:numId="23" w16cid:durableId="1088306410">
    <w:abstractNumId w:val="31"/>
  </w:num>
  <w:num w:numId="24" w16cid:durableId="1743065968">
    <w:abstractNumId w:val="33"/>
  </w:num>
  <w:num w:numId="25" w16cid:durableId="2077240144">
    <w:abstractNumId w:val="17"/>
  </w:num>
  <w:num w:numId="26" w16cid:durableId="2144958647">
    <w:abstractNumId w:val="34"/>
  </w:num>
  <w:num w:numId="27" w16cid:durableId="1309020360">
    <w:abstractNumId w:val="35"/>
  </w:num>
  <w:num w:numId="28" w16cid:durableId="671029784">
    <w:abstractNumId w:val="0"/>
  </w:num>
  <w:num w:numId="29" w16cid:durableId="1329360338">
    <w:abstractNumId w:val="1"/>
  </w:num>
  <w:num w:numId="30" w16cid:durableId="874318058">
    <w:abstractNumId w:val="2"/>
  </w:num>
  <w:num w:numId="31" w16cid:durableId="2067338466">
    <w:abstractNumId w:val="3"/>
  </w:num>
  <w:num w:numId="32" w16cid:durableId="876314098">
    <w:abstractNumId w:val="8"/>
  </w:num>
  <w:num w:numId="33" w16cid:durableId="1224567012">
    <w:abstractNumId w:val="4"/>
  </w:num>
  <w:num w:numId="34" w16cid:durableId="547493744">
    <w:abstractNumId w:val="5"/>
  </w:num>
  <w:num w:numId="35" w16cid:durableId="1239483523">
    <w:abstractNumId w:val="6"/>
  </w:num>
  <w:num w:numId="36" w16cid:durableId="1387754538">
    <w:abstractNumId w:val="7"/>
  </w:num>
  <w:num w:numId="37" w16cid:durableId="11955782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ED"/>
    <w:rsid w:val="000015B7"/>
    <w:rsid w:val="00002A56"/>
    <w:rsid w:val="000037DB"/>
    <w:rsid w:val="000244AE"/>
    <w:rsid w:val="00032A89"/>
    <w:rsid w:val="000540DB"/>
    <w:rsid w:val="00077385"/>
    <w:rsid w:val="00083D65"/>
    <w:rsid w:val="00084AB0"/>
    <w:rsid w:val="000904B5"/>
    <w:rsid w:val="000917A7"/>
    <w:rsid w:val="00093B9D"/>
    <w:rsid w:val="0009673A"/>
    <w:rsid w:val="000A1B2A"/>
    <w:rsid w:val="000A424E"/>
    <w:rsid w:val="000B33BA"/>
    <w:rsid w:val="000D1760"/>
    <w:rsid w:val="00150351"/>
    <w:rsid w:val="001549C4"/>
    <w:rsid w:val="001552B7"/>
    <w:rsid w:val="00174B64"/>
    <w:rsid w:val="00177C6E"/>
    <w:rsid w:val="001974F6"/>
    <w:rsid w:val="001B1B5D"/>
    <w:rsid w:val="001C78FF"/>
    <w:rsid w:val="001D2C12"/>
    <w:rsid w:val="001D71DF"/>
    <w:rsid w:val="002104E8"/>
    <w:rsid w:val="002123C5"/>
    <w:rsid w:val="00224837"/>
    <w:rsid w:val="00232FDD"/>
    <w:rsid w:val="00243FD8"/>
    <w:rsid w:val="00247CC8"/>
    <w:rsid w:val="002566FF"/>
    <w:rsid w:val="0026261E"/>
    <w:rsid w:val="00270697"/>
    <w:rsid w:val="002943EB"/>
    <w:rsid w:val="002944EC"/>
    <w:rsid w:val="002B1C8A"/>
    <w:rsid w:val="002C2E60"/>
    <w:rsid w:val="002D0A50"/>
    <w:rsid w:val="002F4F2B"/>
    <w:rsid w:val="003077A0"/>
    <w:rsid w:val="003161C9"/>
    <w:rsid w:val="003214A6"/>
    <w:rsid w:val="00323DEB"/>
    <w:rsid w:val="003421D1"/>
    <w:rsid w:val="00344062"/>
    <w:rsid w:val="003462AC"/>
    <w:rsid w:val="00355754"/>
    <w:rsid w:val="003803AB"/>
    <w:rsid w:val="00382FA6"/>
    <w:rsid w:val="00392834"/>
    <w:rsid w:val="003A17DD"/>
    <w:rsid w:val="003A58A3"/>
    <w:rsid w:val="003B0D5F"/>
    <w:rsid w:val="003C3111"/>
    <w:rsid w:val="003D0CAA"/>
    <w:rsid w:val="003D2766"/>
    <w:rsid w:val="00411D6A"/>
    <w:rsid w:val="00412221"/>
    <w:rsid w:val="00416681"/>
    <w:rsid w:val="00430E15"/>
    <w:rsid w:val="0044697F"/>
    <w:rsid w:val="004476ED"/>
    <w:rsid w:val="00447BA6"/>
    <w:rsid w:val="004509BC"/>
    <w:rsid w:val="00487624"/>
    <w:rsid w:val="004978F4"/>
    <w:rsid w:val="004A2E20"/>
    <w:rsid w:val="004F07D0"/>
    <w:rsid w:val="004F782A"/>
    <w:rsid w:val="00531016"/>
    <w:rsid w:val="00540EBF"/>
    <w:rsid w:val="0055455F"/>
    <w:rsid w:val="005622A3"/>
    <w:rsid w:val="00567C85"/>
    <w:rsid w:val="0057595C"/>
    <w:rsid w:val="0057686E"/>
    <w:rsid w:val="005917CC"/>
    <w:rsid w:val="0059445E"/>
    <w:rsid w:val="005A105F"/>
    <w:rsid w:val="005A6466"/>
    <w:rsid w:val="005D5E13"/>
    <w:rsid w:val="005E494E"/>
    <w:rsid w:val="005E550A"/>
    <w:rsid w:val="00617C56"/>
    <w:rsid w:val="00634DD9"/>
    <w:rsid w:val="006473B8"/>
    <w:rsid w:val="006473FB"/>
    <w:rsid w:val="00667830"/>
    <w:rsid w:val="0069658D"/>
    <w:rsid w:val="006A4E5B"/>
    <w:rsid w:val="006A607D"/>
    <w:rsid w:val="006B7362"/>
    <w:rsid w:val="006C20B7"/>
    <w:rsid w:val="006C55A7"/>
    <w:rsid w:val="006D0D4E"/>
    <w:rsid w:val="006E4F7B"/>
    <w:rsid w:val="006E6E11"/>
    <w:rsid w:val="006E76B4"/>
    <w:rsid w:val="006F1CA0"/>
    <w:rsid w:val="006F2E77"/>
    <w:rsid w:val="00722DC5"/>
    <w:rsid w:val="00722F5B"/>
    <w:rsid w:val="00730407"/>
    <w:rsid w:val="007349B3"/>
    <w:rsid w:val="0073700D"/>
    <w:rsid w:val="0074665E"/>
    <w:rsid w:val="0074671E"/>
    <w:rsid w:val="007975C4"/>
    <w:rsid w:val="007A3393"/>
    <w:rsid w:val="007A4D1D"/>
    <w:rsid w:val="007B2B00"/>
    <w:rsid w:val="007B7D3B"/>
    <w:rsid w:val="007E4B81"/>
    <w:rsid w:val="0080692B"/>
    <w:rsid w:val="00824CA1"/>
    <w:rsid w:val="00845AA5"/>
    <w:rsid w:val="008531CB"/>
    <w:rsid w:val="0086071C"/>
    <w:rsid w:val="0086613C"/>
    <w:rsid w:val="008672EB"/>
    <w:rsid w:val="00895D96"/>
    <w:rsid w:val="008C4787"/>
    <w:rsid w:val="008C55E3"/>
    <w:rsid w:val="008E3863"/>
    <w:rsid w:val="008F0384"/>
    <w:rsid w:val="008F2677"/>
    <w:rsid w:val="009145D0"/>
    <w:rsid w:val="009229FB"/>
    <w:rsid w:val="00924F73"/>
    <w:rsid w:val="00933B1F"/>
    <w:rsid w:val="009500EE"/>
    <w:rsid w:val="00950D02"/>
    <w:rsid w:val="00972B73"/>
    <w:rsid w:val="00994AFF"/>
    <w:rsid w:val="009B247E"/>
    <w:rsid w:val="009D7122"/>
    <w:rsid w:val="009E3831"/>
    <w:rsid w:val="009F70D7"/>
    <w:rsid w:val="00A23785"/>
    <w:rsid w:val="00A33962"/>
    <w:rsid w:val="00A33A38"/>
    <w:rsid w:val="00A42060"/>
    <w:rsid w:val="00A704C4"/>
    <w:rsid w:val="00A72DAE"/>
    <w:rsid w:val="00A76440"/>
    <w:rsid w:val="00A90348"/>
    <w:rsid w:val="00A971CB"/>
    <w:rsid w:val="00AA51CA"/>
    <w:rsid w:val="00AA673D"/>
    <w:rsid w:val="00AF3CDC"/>
    <w:rsid w:val="00B071AA"/>
    <w:rsid w:val="00B12BD8"/>
    <w:rsid w:val="00B142C6"/>
    <w:rsid w:val="00B20293"/>
    <w:rsid w:val="00B22478"/>
    <w:rsid w:val="00B242AF"/>
    <w:rsid w:val="00B25DE6"/>
    <w:rsid w:val="00B27D34"/>
    <w:rsid w:val="00B34478"/>
    <w:rsid w:val="00B57CB6"/>
    <w:rsid w:val="00B71EB5"/>
    <w:rsid w:val="00B77CE4"/>
    <w:rsid w:val="00B90E55"/>
    <w:rsid w:val="00B9210C"/>
    <w:rsid w:val="00B93920"/>
    <w:rsid w:val="00BD55A3"/>
    <w:rsid w:val="00BF071D"/>
    <w:rsid w:val="00BF7202"/>
    <w:rsid w:val="00C043F4"/>
    <w:rsid w:val="00C05351"/>
    <w:rsid w:val="00C05F7C"/>
    <w:rsid w:val="00C20789"/>
    <w:rsid w:val="00C36E7B"/>
    <w:rsid w:val="00C440CA"/>
    <w:rsid w:val="00C5058B"/>
    <w:rsid w:val="00C549C2"/>
    <w:rsid w:val="00C56E7E"/>
    <w:rsid w:val="00C632F2"/>
    <w:rsid w:val="00C70C1A"/>
    <w:rsid w:val="00C73B98"/>
    <w:rsid w:val="00C7620C"/>
    <w:rsid w:val="00C81309"/>
    <w:rsid w:val="00C84710"/>
    <w:rsid w:val="00C91227"/>
    <w:rsid w:val="00CB22EB"/>
    <w:rsid w:val="00CB5625"/>
    <w:rsid w:val="00CD6B36"/>
    <w:rsid w:val="00D12BD0"/>
    <w:rsid w:val="00D16956"/>
    <w:rsid w:val="00D65002"/>
    <w:rsid w:val="00D6742F"/>
    <w:rsid w:val="00D70264"/>
    <w:rsid w:val="00D935B6"/>
    <w:rsid w:val="00D97F17"/>
    <w:rsid w:val="00DA5F46"/>
    <w:rsid w:val="00DC26F5"/>
    <w:rsid w:val="00DC7530"/>
    <w:rsid w:val="00DD3CBD"/>
    <w:rsid w:val="00DE1A24"/>
    <w:rsid w:val="00DF2E21"/>
    <w:rsid w:val="00E103E5"/>
    <w:rsid w:val="00E41EFA"/>
    <w:rsid w:val="00E448DB"/>
    <w:rsid w:val="00E44D0F"/>
    <w:rsid w:val="00E46654"/>
    <w:rsid w:val="00E545ED"/>
    <w:rsid w:val="00E71FF0"/>
    <w:rsid w:val="00E828DC"/>
    <w:rsid w:val="00E93BD8"/>
    <w:rsid w:val="00E94F4B"/>
    <w:rsid w:val="00EA2483"/>
    <w:rsid w:val="00EA2BB6"/>
    <w:rsid w:val="00EA7C09"/>
    <w:rsid w:val="00EB2CC9"/>
    <w:rsid w:val="00EB38CF"/>
    <w:rsid w:val="00EC07C8"/>
    <w:rsid w:val="00EC1A64"/>
    <w:rsid w:val="00EE0E91"/>
    <w:rsid w:val="00EF227C"/>
    <w:rsid w:val="00EF5641"/>
    <w:rsid w:val="00EF7A31"/>
    <w:rsid w:val="00F224DF"/>
    <w:rsid w:val="00F24C3A"/>
    <w:rsid w:val="00F43E0A"/>
    <w:rsid w:val="00F462C2"/>
    <w:rsid w:val="00F66CA2"/>
    <w:rsid w:val="00F80ADD"/>
    <w:rsid w:val="00FD5918"/>
    <w:rsid w:val="00FF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C1C40"/>
  <w15:chartTrackingRefBased/>
  <w15:docId w15:val="{D11BF90B-1EF9-4BB9-B308-DA91ACE8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4F4B"/>
  </w:style>
  <w:style w:type="paragraph" w:styleId="Piedepgina">
    <w:name w:val="footer"/>
    <w:basedOn w:val="Normal"/>
    <w:link w:val="PiedepginaC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F4B"/>
  </w:style>
  <w:style w:type="table" w:styleId="Tablaconcuadrcula">
    <w:name w:val="Table Grid"/>
    <w:basedOn w:val="Tablanormal"/>
    <w:uiPriority w:val="39"/>
    <w:rsid w:val="00003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C55E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B12BD8"/>
    <w:pPr>
      <w:ind w:left="720"/>
      <w:contextualSpacing/>
    </w:pPr>
    <w:rPr>
      <w:rFonts w:ascii="Times New Roman" w:eastAsia="Times New Roman" w:hAnsi="Times New Roman" w:cs="Times New Roman"/>
    </w:rPr>
  </w:style>
  <w:style w:type="paragraph" w:customStyle="1" w:styleId="NOMBREDELPROFESIONAL">
    <w:name w:val="NOMBRE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121830"/>
      <w:kern w:val="24"/>
      <w:sz w:val="40"/>
      <w:szCs w:val="40"/>
      <w:lang w:val="es-ES"/>
    </w:rPr>
  </w:style>
  <w:style w:type="paragraph" w:customStyle="1" w:styleId="Puestodelprofesional">
    <w:name w:val="Puesto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265495"/>
      <w:kern w:val="24"/>
      <w:lang w:val="es-ES"/>
    </w:rPr>
  </w:style>
  <w:style w:type="paragraph" w:customStyle="1" w:styleId="TTULOpanelderecho">
    <w:name w:val="TÍTULO panel derecho"/>
    <w:basedOn w:val="NormalWeb"/>
    <w:qFormat/>
    <w:rsid w:val="00C440CA"/>
    <w:pPr>
      <w:pBdr>
        <w:bottom w:val="single" w:sz="4" w:space="5" w:color="767171" w:themeColor="background2" w:themeShade="80"/>
      </w:pBdr>
      <w:spacing w:before="0" w:beforeAutospacing="0" w:after="0" w:afterAutospacing="0"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Prrafo">
    <w:name w:val="Párrafo"/>
    <w:basedOn w:val="NormalWeb"/>
    <w:qFormat/>
    <w:rsid w:val="0086613C"/>
    <w:pPr>
      <w:spacing w:before="0" w:beforeAutospacing="0" w:after="0" w:afterAutospacing="0" w:line="264" w:lineRule="auto"/>
      <w:jc w:val="both"/>
    </w:pPr>
    <w:rPr>
      <w:rFonts w:ascii="Arial" w:eastAsia="+mn-ea" w:hAnsi="Arial" w:cs="Arial"/>
      <w:color w:val="121830"/>
      <w:kern w:val="24"/>
      <w:lang w:val="es-ES_tradnl"/>
    </w:rPr>
  </w:style>
  <w:style w:type="paragraph" w:customStyle="1" w:styleId="Textocheckbox">
    <w:name w:val="Texto checkbox"/>
    <w:basedOn w:val="Normal"/>
    <w:qFormat/>
    <w:rsid w:val="00C440CA"/>
    <w:rPr>
      <w:rFonts w:ascii="Arial" w:eastAsia="+mn-ea" w:hAnsi="Arial" w:cs="Arial"/>
      <w:b/>
      <w:bCs/>
      <w:color w:val="797C76"/>
      <w:kern w:val="24"/>
      <w:lang w:val="es-ES_tradnl"/>
    </w:rPr>
  </w:style>
  <w:style w:type="paragraph" w:customStyle="1" w:styleId="TtuloCompaa">
    <w:name w:val="Título Compañí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PuestoCompaia">
    <w:name w:val="Puesto Compañi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Textoperiodoyciudad">
    <w:name w:val="Texto periodo y ciudad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797C76"/>
      <w:kern w:val="24"/>
      <w:sz w:val="20"/>
      <w:szCs w:val="20"/>
      <w:lang w:val="es-ES_tradnl"/>
    </w:rPr>
  </w:style>
  <w:style w:type="paragraph" w:customStyle="1" w:styleId="Textobulletpanelderecho">
    <w:name w:val="Texto bullet panel derecho"/>
    <w:basedOn w:val="Prrafodelista"/>
    <w:qFormat/>
    <w:rsid w:val="00C440CA"/>
    <w:pPr>
      <w:numPr>
        <w:numId w:val="27"/>
      </w:numPr>
      <w:spacing w:line="264" w:lineRule="auto"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TTULOpanelizquierdo">
    <w:name w:val="TÍTUL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b/>
      <w:bCs/>
      <w:color w:val="39A2CF"/>
      <w:kern w:val="24"/>
      <w:sz w:val="18"/>
      <w:szCs w:val="18"/>
      <w:lang w:val="es-ES_tradnl"/>
    </w:rPr>
  </w:style>
  <w:style w:type="paragraph" w:customStyle="1" w:styleId="Pearrafopanelizquierdo">
    <w:name w:val="Pearraf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  <w:style w:type="paragraph" w:customStyle="1" w:styleId="Textobulletpanelizquierdo">
    <w:name w:val="Texto bullet panel izquierdo"/>
    <w:basedOn w:val="Prrafodelista"/>
    <w:qFormat/>
    <w:rsid w:val="00DC7530"/>
    <w:pPr>
      <w:numPr>
        <w:numId w:val="23"/>
      </w:numPr>
      <w:spacing w:line="300" w:lineRule="auto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58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43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18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19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29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41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08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60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9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61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0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0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5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30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6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8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2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60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4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5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3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7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05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12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3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24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6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7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6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51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3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38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8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7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74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261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34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7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0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2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4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1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1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55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16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55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8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.NOVACOMP\source\Workspaces\Nova%20Expediente_CMMI\GenerarCurriculum_Dev\WebUI\Templates\03-CV%20Plantilla%20Innovative%20Ingl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879838BF12B545BD196B904EDA09D0" ma:contentTypeVersion="9" ma:contentTypeDescription="Crear nuevo documento." ma:contentTypeScope="" ma:versionID="8fc84b5fb84ee3e5d5f6715ff267fba0">
  <xsd:schema xmlns:xsd="http://www.w3.org/2001/XMLSchema" xmlns:xs="http://www.w3.org/2001/XMLSchema" xmlns:p="http://schemas.microsoft.com/office/2006/metadata/properties" xmlns:ns2="8c9780ba-cc7a-47a3-abc2-90ed306deb46" xmlns:ns3="9a53d06f-5731-466b-9da3-698a239d0b92" targetNamespace="http://schemas.microsoft.com/office/2006/metadata/properties" ma:root="true" ma:fieldsID="653fc3c4966f3f1ed54789c9025f5353" ns2:_="" ns3:_="">
    <xsd:import namespace="8c9780ba-cc7a-47a3-abc2-90ed306deb46"/>
    <xsd:import namespace="9a53d06f-5731-466b-9da3-698a239d0b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780ba-cc7a-47a3-abc2-90ed306deb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3d06f-5731-466b-9da3-698a239d0b9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F02FC9-9B4B-044D-9637-76D315EF0C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4BB6B4-685E-43B6-954B-5526C56F64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9780ba-cc7a-47a3-abc2-90ed306deb46"/>
    <ds:schemaRef ds:uri="9a53d06f-5731-466b-9da3-698a239d0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517E9A-DF5A-4883-B11A-67CC72CB35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649A3C0-7B82-47C7-A184-3D7914B399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03-CV Plantilla Innovative Ingles.dotx</Template>
  <TotalTime>0</TotalTime>
  <Pages>1</Pages>
  <Words>87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 Jose Rivera Ramirez</dc:creator>
  <cp:keywords/>
  <dc:description/>
  <cp:lastModifiedBy>Sergi Jose Rivera Ramirez</cp:lastModifiedBy>
  <cp:revision>1</cp:revision>
  <dcterms:created xsi:type="dcterms:W3CDTF">2023-05-25T14:02:00Z</dcterms:created>
  <dcterms:modified xsi:type="dcterms:W3CDTF">2023-05-25T14:02:00Z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0x010100E6879838BF12B545BD196B904EDA09D0</vt:lpwstr>
  </property>
</Properties>
</file>