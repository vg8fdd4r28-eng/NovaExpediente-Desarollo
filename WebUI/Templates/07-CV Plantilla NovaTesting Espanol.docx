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77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802"/>
      </w:tblGrid>
      <w:tr w:rsidR="009145D0" w:rsidRPr="006C4629" w14:paraId="6848C94F" w14:textId="77777777" w:rsidTr="009145D0">
        <w:tc>
          <w:tcPr>
            <w:tcW w:w="2977" w:type="dxa"/>
          </w:tcPr>
          <w:tbl>
            <w:tblPr>
              <w:tblStyle w:val="Tablaconcuadrcula"/>
              <w:tblpPr w:vertAnchor="text" w:horzAnchor="margin" w:tblpY="6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17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2"/>
            </w:tblGrid>
            <w:tr w:rsidR="00270697" w14:paraId="43031812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75546DBE" w14:textId="77777777" w:rsidR="00270697" w:rsidRPr="002B1C8A" w:rsidRDefault="00270697" w:rsidP="002104E8">
                  <w:pPr>
                    <w:pStyle w:val="TTULOpanelizquierdo"/>
                  </w:pPr>
                  <w:r w:rsidRPr="002B1C8A">
                    <w:t>HABILIDADES TÉCNICAS</w:t>
                  </w:r>
                </w:p>
              </w:tc>
            </w:tr>
            <w:tr w:rsidR="00270697" w14:paraId="38CEC071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8BF42BA" w14:textId="77777777" w:rsidR="00270697" w:rsidRDefault="00000000" w:rsidP="00DC7530">
                  <w:pPr>
                    <w:pStyle w:val="Pearrafopanelizquierdo"/>
                  </w:pPr>
                  <w:fldSimple w:instr=" MERGEFIELD  habilidadesTecnicas  \* MERGEFORMAT ">
                    <w:r w:rsidR="00597051">
                      <w:rPr>
                        <w:noProof/>
                      </w:rPr>
                      <w:t>«habilidadesTecnicas»</w:t>
                    </w:r>
                  </w:fldSimple>
                </w:p>
                <w:p w14:paraId="0C6FD1C2" w14:textId="77777777" w:rsidR="00270697" w:rsidRPr="002B1C8A" w:rsidRDefault="00270697" w:rsidP="00DC7530">
                  <w:pPr>
                    <w:pStyle w:val="Pearrafopanelizquierdo"/>
                  </w:pPr>
                </w:p>
              </w:tc>
            </w:tr>
            <w:tr w:rsidR="00270697" w14:paraId="5BCBA6C5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EB97508" w14:textId="77777777" w:rsidR="00270697" w:rsidRPr="002B1C8A" w:rsidRDefault="00270697" w:rsidP="00DC7530">
                  <w:pPr>
                    <w:pStyle w:val="TTULOpanelizquierdo"/>
                  </w:pPr>
                  <w:r w:rsidRPr="002B1C8A">
                    <w:t>IDIOMAS</w:t>
                  </w:r>
                </w:p>
              </w:tc>
            </w:tr>
            <w:tr w:rsidR="00270697" w14:paraId="2C2845F2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2EC9BEF1" w14:textId="77777777" w:rsidR="00270697" w:rsidRPr="009F70D7" w:rsidRDefault="00000000" w:rsidP="00DC7530">
                  <w:pPr>
                    <w:pStyle w:val="Textobulletpanelizquierdo"/>
                  </w:pPr>
                  <w:fldSimple w:instr=" MERGEFIELD  idioma  \* MERGEFORMAT ">
                    <w:r w:rsidR="00597051">
                      <w:rPr>
                        <w:noProof/>
                      </w:rPr>
                      <w:t>«idioma»</w:t>
                    </w:r>
                  </w:fldSimple>
                </w:p>
                <w:p w14:paraId="0CAEE232" w14:textId="77777777" w:rsidR="00270697" w:rsidRPr="0059445E" w:rsidRDefault="00270697" w:rsidP="00DC7530">
                  <w:pPr>
                    <w:pStyle w:val="Pearrafopanelizquierdo"/>
                  </w:pPr>
                </w:p>
              </w:tc>
            </w:tr>
            <w:tr w:rsidR="00270697" w14:paraId="27C494F3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20102E15" w14:textId="77777777" w:rsidR="00270697" w:rsidRPr="002B1C8A" w:rsidRDefault="00270697" w:rsidP="00270697">
                  <w:pPr>
                    <w:pStyle w:val="NormalWeb"/>
                    <w:spacing w:before="0" w:beforeAutospacing="0" w:after="0" w:afterAutospacing="0" w:line="300" w:lineRule="auto"/>
                    <w:rPr>
                      <w:sz w:val="18"/>
                      <w:szCs w:val="18"/>
                    </w:rPr>
                  </w:pPr>
                  <w:r w:rsidRPr="002B1C8A">
                    <w:rPr>
                      <w:rFonts w:ascii="Arial" w:eastAsia="+mn-ea" w:hAnsi="Arial" w:cs="Arial"/>
                      <w:b/>
                      <w:bCs/>
                      <w:color w:val="39A2CF"/>
                      <w:kern w:val="24"/>
                      <w:sz w:val="18"/>
                      <w:szCs w:val="18"/>
                      <w:lang w:val="es-ES_tradnl"/>
                    </w:rPr>
                    <w:t>CURSOS</w:t>
                  </w:r>
                </w:p>
              </w:tc>
            </w:tr>
            <w:tr w:rsidR="00270697" w14:paraId="65528EF1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3B930665" w14:textId="77777777" w:rsidR="00270697" w:rsidRPr="009F70D7" w:rsidRDefault="00000000" w:rsidP="00540EBF">
                  <w:pPr>
                    <w:pStyle w:val="Textobulletpanelizquierdo"/>
                  </w:pPr>
                  <w:fldSimple w:instr=" MERGEFIELD  curso  \* MERGEFORMAT ">
                    <w:r w:rsidR="00597051">
                      <w:rPr>
                        <w:noProof/>
                      </w:rPr>
                      <w:t>«curso»</w:t>
                    </w:r>
                  </w:fldSimple>
                </w:p>
                <w:p w14:paraId="12691B8C" w14:textId="77777777" w:rsidR="00270697" w:rsidRPr="0059445E" w:rsidRDefault="00270697" w:rsidP="00540EBF">
                  <w:pPr>
                    <w:pStyle w:val="Pearrafopanelizquierdo"/>
                  </w:pPr>
                </w:p>
              </w:tc>
            </w:tr>
            <w:tr w:rsidR="00270697" w14:paraId="35EEA7B4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2B429F86" w14:textId="77777777" w:rsidR="00270697" w:rsidRPr="002B1C8A" w:rsidRDefault="00270697" w:rsidP="003077A0">
                  <w:pPr>
                    <w:pStyle w:val="TTULOpanelizquierdo"/>
                  </w:pPr>
                  <w:r w:rsidRPr="002B1C8A">
                    <w:t>CERTIFICACIONES</w:t>
                  </w:r>
                </w:p>
              </w:tc>
            </w:tr>
            <w:tr w:rsidR="00270697" w14:paraId="047FEFA0" w14:textId="77777777" w:rsidTr="00270697">
              <w:trPr>
                <w:trHeight w:val="82"/>
              </w:trPr>
              <w:tc>
                <w:tcPr>
                  <w:tcW w:w="2552" w:type="dxa"/>
                  <w:shd w:val="clear" w:color="auto" w:fill="auto"/>
                </w:tcPr>
                <w:p w14:paraId="1FA47DEF" w14:textId="77777777" w:rsidR="00270697" w:rsidRPr="00F224DF" w:rsidRDefault="00000000" w:rsidP="002104E8">
                  <w:pPr>
                    <w:pStyle w:val="Textobulletpanelizquierdo"/>
                  </w:pPr>
                  <w:fldSimple w:instr=" MERGEFIELD  certificacion  \* MERGEFORMAT ">
                    <w:r w:rsidR="00597051">
                      <w:rPr>
                        <w:noProof/>
                      </w:rPr>
                      <w:t>«certificacion»</w:t>
                    </w:r>
                  </w:fldSimple>
                </w:p>
              </w:tc>
            </w:tr>
          </w:tbl>
          <w:p w14:paraId="3B1890A3" w14:textId="77777777" w:rsidR="00FF0E87" w:rsidRDefault="00FF0E87"/>
        </w:tc>
        <w:tc>
          <w:tcPr>
            <w:tcW w:w="7802" w:type="dxa"/>
          </w:tcPr>
          <w:tbl>
            <w:tblPr>
              <w:tblStyle w:val="Tablaconcuadrcula"/>
              <w:tblpPr w:vertAnchor="text" w:horzAnchor="page" w:tblpX="4073" w:tblpY="1"/>
              <w:tblW w:w="74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45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81"/>
            </w:tblGrid>
            <w:tr w:rsidR="00FF0E87" w:rsidRPr="00895D96" w14:paraId="76C5BC63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387189F1" w14:textId="77777777" w:rsidR="00FF0E87" w:rsidRPr="00895D96" w:rsidRDefault="00FF0E87" w:rsidP="00C440CA">
                  <w:pPr>
                    <w:pStyle w:val="TTULOpanelderecho"/>
                  </w:pPr>
                  <w:r w:rsidRPr="00895D96">
                    <w:t>PERFIL PROFESIONAL</w:t>
                  </w:r>
                </w:p>
              </w:tc>
            </w:tr>
            <w:tr w:rsidR="00FF0E87" w:rsidRPr="006C4629" w14:paraId="15C74B8B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1AD91A01" w14:textId="77777777" w:rsidR="00FF0E87" w:rsidRPr="00895D96" w:rsidRDefault="00000000" w:rsidP="00C440CA">
                  <w:pPr>
                    <w:pStyle w:val="Prrafo"/>
                  </w:pPr>
                  <w:fldSimple w:instr=" MERGEFIELD  perfilProfesional  \* MERGEFORMAT ">
                    <w:r w:rsidR="00597051">
                      <w:rPr>
                        <w:noProof/>
                      </w:rPr>
                      <w:t>«perfilProfesional»</w:t>
                    </w:r>
                  </w:fldSimple>
                </w:p>
              </w:tc>
            </w:tr>
            <w:tr w:rsidR="00FF0E87" w:rsidRPr="00895D96" w14:paraId="219C2C1F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19A9C94C" w14:textId="77777777" w:rsidR="00FF0E87" w:rsidRPr="00895D96" w:rsidRDefault="00FF0E87" w:rsidP="00C440CA">
                  <w:pPr>
                    <w:pStyle w:val="TTULOpanelderecho"/>
                  </w:pPr>
                  <w:r w:rsidRPr="00895D96">
                    <w:t>EXPERIENCIA LABORAL</w:t>
                  </w:r>
                </w:p>
              </w:tc>
            </w:tr>
            <w:tr w:rsidR="00FF0E87" w:rsidRPr="006C4629" w14:paraId="0B695CC1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7F556DFC" w14:textId="77777777" w:rsidR="00FF0E87" w:rsidRPr="006F1CA0" w:rsidRDefault="00C70F7B" w:rsidP="006F1CA0">
                  <w:pPr>
                    <w:pStyle w:val="Prrafo"/>
                    <w:rPr>
                      <w:rFonts w:ascii="Times New Roman" w:eastAsia="Times New Roman" w:hAnsi="Times New Roman" w:cs="Times New Roman"/>
                      <w:color w:val="FFFFFF"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MERGEFIELD  experienciaLaboral  \* MERGEFORMAT </w:instrText>
                  </w:r>
                  <w:r>
                    <w:rPr>
                      <w:b/>
                      <w:bCs/>
                    </w:rPr>
                    <w:fldChar w:fldCharType="separate"/>
                  </w:r>
                  <w:r w:rsidR="00597051">
                    <w:rPr>
                      <w:b/>
                      <w:bCs/>
                      <w:noProof/>
                    </w:rPr>
                    <w:t>«experienciaLaboral»</w:t>
                  </w:r>
                  <w:r>
                    <w:rPr>
                      <w:b/>
                      <w:bCs/>
                    </w:rPr>
                    <w:fldChar w:fldCharType="end"/>
                  </w:r>
                </w:p>
              </w:tc>
            </w:tr>
            <w:tr w:rsidR="00FF0E87" w:rsidRPr="00895D96" w14:paraId="084AFF80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6418037F" w14:textId="77777777" w:rsidR="00FF0E87" w:rsidRPr="00895D96" w:rsidRDefault="00FF0E87" w:rsidP="009B247E">
                  <w:pPr>
                    <w:pStyle w:val="TTULOpanelderecho"/>
                  </w:pPr>
                  <w:r w:rsidRPr="00895D96">
                    <w:t>FORMACIÓN ACADÉMICA</w:t>
                  </w:r>
                </w:p>
              </w:tc>
            </w:tr>
            <w:tr w:rsidR="00FF0E87" w:rsidRPr="006C4629" w14:paraId="1F24AA20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4038753E" w14:textId="77777777" w:rsidR="00FF0E87" w:rsidRPr="00DC7530" w:rsidRDefault="00000000" w:rsidP="00EA52E8">
                  <w:pPr>
                    <w:pStyle w:val="Textobulletpanelderecho"/>
                    <w:spacing w:after="120"/>
                    <w:ind w:left="288" w:hanging="288"/>
                    <w:contextualSpacing w:val="0"/>
                  </w:pPr>
                  <w:fldSimple w:instr=" MERGEFIELD  universidad  \* MERGEFORMAT ">
                    <w:r w:rsidR="00597051">
                      <w:rPr>
                        <w:noProof/>
                      </w:rPr>
                      <w:t>«universidad»</w:t>
                    </w:r>
                  </w:fldSimple>
                </w:p>
                <w:p w14:paraId="50F697A6" w14:textId="77777777" w:rsidR="00FF0E87" w:rsidRPr="009B247E" w:rsidRDefault="00FF0E87" w:rsidP="006C4629">
                  <w:pPr>
                    <w:pStyle w:val="Textobulletpanelderecho"/>
                    <w:numPr>
                      <w:ilvl w:val="0"/>
                      <w:numId w:val="0"/>
                    </w:numPr>
                    <w:rPr>
                      <w:b w:val="0"/>
                      <w:bCs w:val="0"/>
                    </w:rPr>
                  </w:pPr>
                </w:p>
              </w:tc>
            </w:tr>
          </w:tbl>
          <w:p w14:paraId="5C9F59E7" w14:textId="77777777" w:rsidR="00FF0E87" w:rsidRDefault="00FF0E87" w:rsidP="009B247E">
            <w:pPr>
              <w:pStyle w:val="Prrafo"/>
            </w:pPr>
          </w:p>
        </w:tc>
      </w:tr>
    </w:tbl>
    <w:p w14:paraId="4B5FC619" w14:textId="77777777" w:rsidR="00E94F4B" w:rsidRPr="00895D96" w:rsidRDefault="00E94F4B" w:rsidP="009B247E">
      <w:pPr>
        <w:pStyle w:val="Prrafo"/>
      </w:pPr>
    </w:p>
    <w:sectPr w:rsidR="00E94F4B" w:rsidRPr="00895D96" w:rsidSect="00C762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851" w:left="1440" w:header="328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1B45F" w14:textId="77777777" w:rsidR="00BD3127" w:rsidRDefault="00BD3127" w:rsidP="00E94F4B">
      <w:r>
        <w:separator/>
      </w:r>
    </w:p>
  </w:endnote>
  <w:endnote w:type="continuationSeparator" w:id="0">
    <w:p w14:paraId="306C441E" w14:textId="77777777" w:rsidR="00BD3127" w:rsidRDefault="00BD3127" w:rsidP="00E9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3A329" w14:textId="77777777" w:rsidR="00654C81" w:rsidRDefault="00654C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CF660" w14:textId="77777777" w:rsidR="00654C81" w:rsidRDefault="00654C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975FD" w14:textId="77777777" w:rsidR="00654C81" w:rsidRDefault="00654C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EE4A8" w14:textId="77777777" w:rsidR="00BD3127" w:rsidRDefault="00BD3127" w:rsidP="00E94F4B">
      <w:r>
        <w:separator/>
      </w:r>
    </w:p>
  </w:footnote>
  <w:footnote w:type="continuationSeparator" w:id="0">
    <w:p w14:paraId="53F65F38" w14:textId="77777777" w:rsidR="00BD3127" w:rsidRDefault="00BD3127" w:rsidP="00E9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16E1F" w14:textId="77777777" w:rsidR="00654C81" w:rsidRDefault="00654C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vertAnchor="page" w:horzAnchor="margin" w:tblpXSpec="center" w:tblpY="2553"/>
      <w:tblW w:w="10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10746"/>
    </w:tblGrid>
    <w:tr w:rsidR="000540DB" w14:paraId="0276F1CE" w14:textId="77777777" w:rsidTr="00C043F4">
      <w:tc>
        <w:tcPr>
          <w:tcW w:w="10746" w:type="dxa"/>
        </w:tcPr>
        <w:p w14:paraId="64AE015B" w14:textId="77777777" w:rsidR="000540DB" w:rsidRPr="00392834" w:rsidRDefault="006C4629" w:rsidP="00412221">
          <w:pPr>
            <w:rPr>
              <w:rFonts w:ascii="Times New Roman" w:eastAsia="Times New Roman" w:hAnsi="Times New Roman" w:cs="Times New Roman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121830"/>
              <w:kern w:val="24"/>
              <w:sz w:val="40"/>
              <w:szCs w:val="40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121830"/>
              <w:kern w:val="24"/>
              <w:sz w:val="40"/>
              <w:szCs w:val="40"/>
              <w:lang w:val="es-ES"/>
            </w:rPr>
            <w:instrText xml:space="preserve"> MERGEFIELD  nombreProfesional \* Upper  \* MERGEFORMAT </w:instrText>
          </w:r>
          <w:r>
            <w:rPr>
              <w:rFonts w:ascii="Arial" w:eastAsia="+mn-ea" w:hAnsi="Arial" w:cs="Arial"/>
              <w:b/>
              <w:bCs/>
              <w:color w:val="121830"/>
              <w:kern w:val="24"/>
              <w:sz w:val="40"/>
              <w:szCs w:val="40"/>
              <w:lang w:val="es-ES"/>
            </w:rPr>
            <w:fldChar w:fldCharType="separate"/>
          </w:r>
          <w:r w:rsidR="00597051">
            <w:rPr>
              <w:rFonts w:ascii="Arial" w:eastAsia="+mn-ea" w:hAnsi="Arial" w:cs="Arial"/>
              <w:b/>
              <w:bCs/>
              <w:noProof/>
              <w:color w:val="121830"/>
              <w:kern w:val="24"/>
              <w:sz w:val="40"/>
              <w:szCs w:val="40"/>
              <w:lang w:val="es-ES"/>
            </w:rPr>
            <w:t>«NOMBREPROFESIONAL»</w:t>
          </w:r>
          <w:r>
            <w:rPr>
              <w:rFonts w:ascii="Arial" w:eastAsia="+mn-ea" w:hAnsi="Arial" w:cs="Arial"/>
              <w:b/>
              <w:bCs/>
              <w:color w:val="121830"/>
              <w:kern w:val="24"/>
              <w:sz w:val="40"/>
              <w:szCs w:val="40"/>
              <w:lang w:val="es-ES"/>
            </w:rPr>
            <w:fldChar w:fldCharType="end"/>
          </w:r>
        </w:p>
      </w:tc>
    </w:tr>
    <w:tr w:rsidR="000540DB" w14:paraId="7E5C6395" w14:textId="77777777" w:rsidTr="00C043F4">
      <w:tc>
        <w:tcPr>
          <w:tcW w:w="10746" w:type="dxa"/>
        </w:tcPr>
        <w:p w14:paraId="282714F9" w14:textId="77777777" w:rsidR="000540DB" w:rsidRPr="00392834" w:rsidRDefault="006C4629" w:rsidP="00412221">
          <w:pPr>
            <w:rPr>
              <w:rFonts w:ascii="Times New Roman" w:eastAsia="Times New Roman" w:hAnsi="Times New Roman" w:cs="Times New Roman"/>
              <w:color w:val="265495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instrText xml:space="preserve"> MERGEFIELD  puestoProfesional  \* MERGEFORMAT </w:instrTex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separate"/>
          </w:r>
          <w:r w:rsidR="00597051">
            <w:rPr>
              <w:rFonts w:ascii="Arial" w:eastAsia="+mn-ea" w:hAnsi="Arial" w:cs="Arial"/>
              <w:b/>
              <w:bCs/>
              <w:noProof/>
              <w:color w:val="265495"/>
              <w:kern w:val="24"/>
              <w:lang w:val="es-ES"/>
            </w:rPr>
            <w:t>«puestoProfesional»</w: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end"/>
          </w:r>
        </w:p>
      </w:tc>
    </w:tr>
  </w:tbl>
  <w:p w14:paraId="396534C7" w14:textId="77777777" w:rsidR="00A33962" w:rsidRDefault="00A3396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CE2E87" wp14:editId="02DBD6CD">
          <wp:simplePos x="0" y="0"/>
          <wp:positionH relativeFrom="column">
            <wp:posOffset>-894076</wp:posOffset>
          </wp:positionH>
          <wp:positionV relativeFrom="paragraph">
            <wp:posOffset>-2087880</wp:posOffset>
          </wp:positionV>
          <wp:extent cx="7735934" cy="10062019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5934" cy="10062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A694A0" w14:textId="77777777" w:rsidR="00DD3CBD" w:rsidRDefault="00DD3CB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B7392" w14:textId="77777777" w:rsidR="00654C81" w:rsidRDefault="00654C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CE13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9729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574BDD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AE2A43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CA87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CE85B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3237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8E43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D8E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252C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249A7"/>
    <w:multiLevelType w:val="hybridMultilevel"/>
    <w:tmpl w:val="9BA8EC66"/>
    <w:lvl w:ilvl="0" w:tplc="6A9A176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D36E37"/>
    <w:multiLevelType w:val="hybridMultilevel"/>
    <w:tmpl w:val="00A2C246"/>
    <w:lvl w:ilvl="0" w:tplc="AA04F70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F486397"/>
    <w:multiLevelType w:val="hybridMultilevel"/>
    <w:tmpl w:val="A700485C"/>
    <w:lvl w:ilvl="0" w:tplc="712C2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EC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6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FE5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EA1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6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E2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8B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E3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0A836E3"/>
    <w:multiLevelType w:val="hybridMultilevel"/>
    <w:tmpl w:val="DF1E2DEE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25C797F"/>
    <w:multiLevelType w:val="hybridMultilevel"/>
    <w:tmpl w:val="7FCACA06"/>
    <w:lvl w:ilvl="0" w:tplc="CC44C6D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7CC7B6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81AA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E4E4DA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0C2EC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265412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A0D38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C676B6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012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72229A3"/>
    <w:multiLevelType w:val="hybridMultilevel"/>
    <w:tmpl w:val="024C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32238"/>
    <w:multiLevelType w:val="hybridMultilevel"/>
    <w:tmpl w:val="CA5CAB56"/>
    <w:lvl w:ilvl="0" w:tplc="53D2319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14040"/>
    <w:multiLevelType w:val="hybridMultilevel"/>
    <w:tmpl w:val="2B58387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D28B5"/>
    <w:multiLevelType w:val="hybridMultilevel"/>
    <w:tmpl w:val="C0CE28EA"/>
    <w:lvl w:ilvl="0" w:tplc="240C57E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66DCA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A8A222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0CABD2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83FD8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4829FA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B840A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5A1CA0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922FAC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0F26765"/>
    <w:multiLevelType w:val="hybridMultilevel"/>
    <w:tmpl w:val="B5F4BF96"/>
    <w:lvl w:ilvl="0" w:tplc="816EED38">
      <w:start w:val="1"/>
      <w:numFmt w:val="bullet"/>
      <w:lvlText w:val="•"/>
      <w:lvlJc w:val="left"/>
      <w:pPr>
        <w:tabs>
          <w:tab w:val="num" w:pos="86"/>
        </w:tabs>
        <w:ind w:left="86" w:hanging="360"/>
      </w:pPr>
      <w:rPr>
        <w:rFonts w:ascii="Arial" w:hAnsi="Arial" w:hint="default"/>
      </w:rPr>
    </w:lvl>
    <w:lvl w:ilvl="1" w:tplc="417CB2B6" w:tentative="1">
      <w:start w:val="1"/>
      <w:numFmt w:val="bullet"/>
      <w:lvlText w:val="•"/>
      <w:lvlJc w:val="left"/>
      <w:pPr>
        <w:tabs>
          <w:tab w:val="num" w:pos="806"/>
        </w:tabs>
        <w:ind w:left="806" w:hanging="360"/>
      </w:pPr>
      <w:rPr>
        <w:rFonts w:ascii="Arial" w:hAnsi="Arial" w:hint="default"/>
      </w:rPr>
    </w:lvl>
    <w:lvl w:ilvl="2" w:tplc="987EA78C" w:tentative="1">
      <w:start w:val="1"/>
      <w:numFmt w:val="bullet"/>
      <w:lvlText w:val="•"/>
      <w:lvlJc w:val="left"/>
      <w:pPr>
        <w:tabs>
          <w:tab w:val="num" w:pos="1526"/>
        </w:tabs>
        <w:ind w:left="1526" w:hanging="360"/>
      </w:pPr>
      <w:rPr>
        <w:rFonts w:ascii="Arial" w:hAnsi="Arial" w:hint="default"/>
      </w:rPr>
    </w:lvl>
    <w:lvl w:ilvl="3" w:tplc="32D0A1E0" w:tentative="1">
      <w:start w:val="1"/>
      <w:numFmt w:val="bullet"/>
      <w:lvlText w:val="•"/>
      <w:lvlJc w:val="left"/>
      <w:pPr>
        <w:tabs>
          <w:tab w:val="num" w:pos="2246"/>
        </w:tabs>
        <w:ind w:left="2246" w:hanging="360"/>
      </w:pPr>
      <w:rPr>
        <w:rFonts w:ascii="Arial" w:hAnsi="Arial" w:hint="default"/>
      </w:rPr>
    </w:lvl>
    <w:lvl w:ilvl="4" w:tplc="BF14FFF0" w:tentative="1">
      <w:start w:val="1"/>
      <w:numFmt w:val="bullet"/>
      <w:lvlText w:val="•"/>
      <w:lvlJc w:val="left"/>
      <w:pPr>
        <w:tabs>
          <w:tab w:val="num" w:pos="2966"/>
        </w:tabs>
        <w:ind w:left="2966" w:hanging="360"/>
      </w:pPr>
      <w:rPr>
        <w:rFonts w:ascii="Arial" w:hAnsi="Arial" w:hint="default"/>
      </w:rPr>
    </w:lvl>
    <w:lvl w:ilvl="5" w:tplc="38E2B826" w:tentative="1">
      <w:start w:val="1"/>
      <w:numFmt w:val="bullet"/>
      <w:lvlText w:val="•"/>
      <w:lvlJc w:val="left"/>
      <w:pPr>
        <w:tabs>
          <w:tab w:val="num" w:pos="3686"/>
        </w:tabs>
        <w:ind w:left="3686" w:hanging="360"/>
      </w:pPr>
      <w:rPr>
        <w:rFonts w:ascii="Arial" w:hAnsi="Arial" w:hint="default"/>
      </w:rPr>
    </w:lvl>
    <w:lvl w:ilvl="6" w:tplc="18721472" w:tentative="1">
      <w:start w:val="1"/>
      <w:numFmt w:val="bullet"/>
      <w:lvlText w:val="•"/>
      <w:lvlJc w:val="left"/>
      <w:pPr>
        <w:tabs>
          <w:tab w:val="num" w:pos="4406"/>
        </w:tabs>
        <w:ind w:left="4406" w:hanging="360"/>
      </w:pPr>
      <w:rPr>
        <w:rFonts w:ascii="Arial" w:hAnsi="Arial" w:hint="default"/>
      </w:rPr>
    </w:lvl>
    <w:lvl w:ilvl="7" w:tplc="9B2EAC70" w:tentative="1">
      <w:start w:val="1"/>
      <w:numFmt w:val="bullet"/>
      <w:lvlText w:val="•"/>
      <w:lvlJc w:val="left"/>
      <w:pPr>
        <w:tabs>
          <w:tab w:val="num" w:pos="5126"/>
        </w:tabs>
        <w:ind w:left="5126" w:hanging="360"/>
      </w:pPr>
      <w:rPr>
        <w:rFonts w:ascii="Arial" w:hAnsi="Arial" w:hint="default"/>
      </w:rPr>
    </w:lvl>
    <w:lvl w:ilvl="8" w:tplc="F3D83014" w:tentative="1">
      <w:start w:val="1"/>
      <w:numFmt w:val="bullet"/>
      <w:lvlText w:val="•"/>
      <w:lvlJc w:val="left"/>
      <w:pPr>
        <w:tabs>
          <w:tab w:val="num" w:pos="5846"/>
        </w:tabs>
        <w:ind w:left="5846" w:hanging="360"/>
      </w:pPr>
      <w:rPr>
        <w:rFonts w:ascii="Arial" w:hAnsi="Arial" w:hint="default"/>
      </w:rPr>
    </w:lvl>
  </w:abstractNum>
  <w:abstractNum w:abstractNumId="20" w15:restartNumberingAfterBreak="0">
    <w:nsid w:val="35C74BDA"/>
    <w:multiLevelType w:val="hybridMultilevel"/>
    <w:tmpl w:val="7B64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176A"/>
    <w:multiLevelType w:val="hybridMultilevel"/>
    <w:tmpl w:val="CF3249AC"/>
    <w:lvl w:ilvl="0" w:tplc="C9DC8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41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481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68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0D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ED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27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87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29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957897"/>
    <w:multiLevelType w:val="hybridMultilevel"/>
    <w:tmpl w:val="2954D700"/>
    <w:lvl w:ilvl="0" w:tplc="314EE0E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D48EF"/>
    <w:multiLevelType w:val="hybridMultilevel"/>
    <w:tmpl w:val="BFD87BF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03F98"/>
    <w:multiLevelType w:val="hybridMultilevel"/>
    <w:tmpl w:val="DB5A86D0"/>
    <w:lvl w:ilvl="0" w:tplc="6EC4DA6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AC41D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67DF8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8ABFB4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30B9AA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942346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D66A26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08C1E8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36CE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3C64B44"/>
    <w:multiLevelType w:val="hybridMultilevel"/>
    <w:tmpl w:val="8830FB36"/>
    <w:lvl w:ilvl="0" w:tplc="E5D2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2B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2D3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C0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40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AD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CF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642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8F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C1579F9"/>
    <w:multiLevelType w:val="hybridMultilevel"/>
    <w:tmpl w:val="1E44885A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C72E7"/>
    <w:multiLevelType w:val="hybridMultilevel"/>
    <w:tmpl w:val="A3F0C752"/>
    <w:lvl w:ilvl="0" w:tplc="AA04F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F4CC6"/>
    <w:multiLevelType w:val="hybridMultilevel"/>
    <w:tmpl w:val="3048B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F2127B"/>
    <w:multiLevelType w:val="hybridMultilevel"/>
    <w:tmpl w:val="42A29C52"/>
    <w:lvl w:ilvl="0" w:tplc="6DFAA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2C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E0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A7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68F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A3C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41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A41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66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6B42FE"/>
    <w:multiLevelType w:val="hybridMultilevel"/>
    <w:tmpl w:val="8FA054F8"/>
    <w:lvl w:ilvl="0" w:tplc="0EDE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1C569D"/>
    <w:multiLevelType w:val="hybridMultilevel"/>
    <w:tmpl w:val="395043BE"/>
    <w:lvl w:ilvl="0" w:tplc="3D429036">
      <w:start w:val="1"/>
      <w:numFmt w:val="bullet"/>
      <w:pStyle w:val="Textobulletpanelizquierdo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10A97"/>
    <w:multiLevelType w:val="hybridMultilevel"/>
    <w:tmpl w:val="FDCAE14E"/>
    <w:lvl w:ilvl="0" w:tplc="1864F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AF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44C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6B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C9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ED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24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C0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879794E"/>
    <w:multiLevelType w:val="hybridMultilevel"/>
    <w:tmpl w:val="DBFE178E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70E33"/>
    <w:multiLevelType w:val="hybridMultilevel"/>
    <w:tmpl w:val="D9402318"/>
    <w:lvl w:ilvl="0" w:tplc="49A6FC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E09EA"/>
    <w:multiLevelType w:val="hybridMultilevel"/>
    <w:tmpl w:val="F364D354"/>
    <w:lvl w:ilvl="0" w:tplc="E93ADDD6">
      <w:start w:val="1"/>
      <w:numFmt w:val="bullet"/>
      <w:pStyle w:val="Textobulletpanelderecho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1355C"/>
    <w:multiLevelType w:val="hybridMultilevel"/>
    <w:tmpl w:val="91063D48"/>
    <w:lvl w:ilvl="0" w:tplc="4238C24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54C882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4BFF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B69B7E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BE9714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6EDE98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BA8B02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A66412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528D06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93588169">
    <w:abstractNumId w:val="24"/>
  </w:num>
  <w:num w:numId="2" w16cid:durableId="2031955483">
    <w:abstractNumId w:val="12"/>
  </w:num>
  <w:num w:numId="3" w16cid:durableId="887647678">
    <w:abstractNumId w:val="18"/>
  </w:num>
  <w:num w:numId="4" w16cid:durableId="1440949005">
    <w:abstractNumId w:val="21"/>
  </w:num>
  <w:num w:numId="5" w16cid:durableId="843740797">
    <w:abstractNumId w:val="14"/>
  </w:num>
  <w:num w:numId="6" w16cid:durableId="256910579">
    <w:abstractNumId w:val="36"/>
  </w:num>
  <w:num w:numId="7" w16cid:durableId="1886988733">
    <w:abstractNumId w:val="19"/>
  </w:num>
  <w:num w:numId="8" w16cid:durableId="1776249479">
    <w:abstractNumId w:val="29"/>
  </w:num>
  <w:num w:numId="9" w16cid:durableId="442844971">
    <w:abstractNumId w:val="32"/>
  </w:num>
  <w:num w:numId="10" w16cid:durableId="167141208">
    <w:abstractNumId w:val="25"/>
  </w:num>
  <w:num w:numId="11" w16cid:durableId="1704818204">
    <w:abstractNumId w:val="30"/>
  </w:num>
  <w:num w:numId="12" w16cid:durableId="518741410">
    <w:abstractNumId w:val="20"/>
  </w:num>
  <w:num w:numId="13" w16cid:durableId="1785536063">
    <w:abstractNumId w:val="16"/>
  </w:num>
  <w:num w:numId="14" w16cid:durableId="769008911">
    <w:abstractNumId w:val="26"/>
  </w:num>
  <w:num w:numId="15" w16cid:durableId="2079131464">
    <w:abstractNumId w:val="13"/>
  </w:num>
  <w:num w:numId="16" w16cid:durableId="1019696724">
    <w:abstractNumId w:val="15"/>
  </w:num>
  <w:num w:numId="17" w16cid:durableId="880436520">
    <w:abstractNumId w:val="28"/>
  </w:num>
  <w:num w:numId="18" w16cid:durableId="214631502">
    <w:abstractNumId w:val="11"/>
  </w:num>
  <w:num w:numId="19" w16cid:durableId="422989894">
    <w:abstractNumId w:val="10"/>
  </w:num>
  <w:num w:numId="20" w16cid:durableId="1994065242">
    <w:abstractNumId w:val="27"/>
  </w:num>
  <w:num w:numId="21" w16cid:durableId="2083022530">
    <w:abstractNumId w:val="22"/>
  </w:num>
  <w:num w:numId="22" w16cid:durableId="435369117">
    <w:abstractNumId w:val="23"/>
  </w:num>
  <w:num w:numId="23" w16cid:durableId="622537442">
    <w:abstractNumId w:val="31"/>
  </w:num>
  <w:num w:numId="24" w16cid:durableId="1818112415">
    <w:abstractNumId w:val="33"/>
  </w:num>
  <w:num w:numId="25" w16cid:durableId="1173374242">
    <w:abstractNumId w:val="17"/>
  </w:num>
  <w:num w:numId="26" w16cid:durableId="1850171942">
    <w:abstractNumId w:val="34"/>
  </w:num>
  <w:num w:numId="27" w16cid:durableId="979191208">
    <w:abstractNumId w:val="35"/>
  </w:num>
  <w:num w:numId="28" w16cid:durableId="882138927">
    <w:abstractNumId w:val="0"/>
  </w:num>
  <w:num w:numId="29" w16cid:durableId="683703892">
    <w:abstractNumId w:val="1"/>
  </w:num>
  <w:num w:numId="30" w16cid:durableId="1586110001">
    <w:abstractNumId w:val="2"/>
  </w:num>
  <w:num w:numId="31" w16cid:durableId="1203589015">
    <w:abstractNumId w:val="3"/>
  </w:num>
  <w:num w:numId="32" w16cid:durableId="1140998513">
    <w:abstractNumId w:val="8"/>
  </w:num>
  <w:num w:numId="33" w16cid:durableId="686059112">
    <w:abstractNumId w:val="4"/>
  </w:num>
  <w:num w:numId="34" w16cid:durableId="829062746">
    <w:abstractNumId w:val="5"/>
  </w:num>
  <w:num w:numId="35" w16cid:durableId="869101894">
    <w:abstractNumId w:val="6"/>
  </w:num>
  <w:num w:numId="36" w16cid:durableId="556169264">
    <w:abstractNumId w:val="7"/>
  </w:num>
  <w:num w:numId="37" w16cid:durableId="1441028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51"/>
    <w:rsid w:val="000015B7"/>
    <w:rsid w:val="00002A56"/>
    <w:rsid w:val="000037DB"/>
    <w:rsid w:val="000078FF"/>
    <w:rsid w:val="000244AE"/>
    <w:rsid w:val="00032A89"/>
    <w:rsid w:val="000540DB"/>
    <w:rsid w:val="00077385"/>
    <w:rsid w:val="00084AB0"/>
    <w:rsid w:val="000904B5"/>
    <w:rsid w:val="000917A7"/>
    <w:rsid w:val="00093B9D"/>
    <w:rsid w:val="0009673A"/>
    <w:rsid w:val="000A424E"/>
    <w:rsid w:val="000B33BA"/>
    <w:rsid w:val="000D1760"/>
    <w:rsid w:val="00150351"/>
    <w:rsid w:val="001549C4"/>
    <w:rsid w:val="001552B7"/>
    <w:rsid w:val="00174B64"/>
    <w:rsid w:val="00177C6E"/>
    <w:rsid w:val="001974F6"/>
    <w:rsid w:val="001B1B5D"/>
    <w:rsid w:val="001C78FF"/>
    <w:rsid w:val="001D2C12"/>
    <w:rsid w:val="001D71DF"/>
    <w:rsid w:val="002104E8"/>
    <w:rsid w:val="002123C5"/>
    <w:rsid w:val="00232FDD"/>
    <w:rsid w:val="00243FD8"/>
    <w:rsid w:val="00247CC8"/>
    <w:rsid w:val="002566FF"/>
    <w:rsid w:val="00265A7D"/>
    <w:rsid w:val="00270697"/>
    <w:rsid w:val="002B1C8A"/>
    <w:rsid w:val="002C2E60"/>
    <w:rsid w:val="002D0A50"/>
    <w:rsid w:val="003077A0"/>
    <w:rsid w:val="003214A6"/>
    <w:rsid w:val="00323DEB"/>
    <w:rsid w:val="003421D1"/>
    <w:rsid w:val="00344062"/>
    <w:rsid w:val="003462AC"/>
    <w:rsid w:val="003803AB"/>
    <w:rsid w:val="00382FA6"/>
    <w:rsid w:val="00392834"/>
    <w:rsid w:val="003A17DD"/>
    <w:rsid w:val="003A58A3"/>
    <w:rsid w:val="003B0D5F"/>
    <w:rsid w:val="003C3111"/>
    <w:rsid w:val="003D0CAA"/>
    <w:rsid w:val="003D2766"/>
    <w:rsid w:val="00411D6A"/>
    <w:rsid w:val="00412221"/>
    <w:rsid w:val="00416681"/>
    <w:rsid w:val="00430E15"/>
    <w:rsid w:val="0044697F"/>
    <w:rsid w:val="00446A92"/>
    <w:rsid w:val="004476ED"/>
    <w:rsid w:val="00447BA6"/>
    <w:rsid w:val="004509BC"/>
    <w:rsid w:val="00487624"/>
    <w:rsid w:val="004978F4"/>
    <w:rsid w:val="004A2E20"/>
    <w:rsid w:val="004B0057"/>
    <w:rsid w:val="004F07D0"/>
    <w:rsid w:val="00531016"/>
    <w:rsid w:val="00540EBF"/>
    <w:rsid w:val="0055455F"/>
    <w:rsid w:val="005622A3"/>
    <w:rsid w:val="0057595C"/>
    <w:rsid w:val="0057686E"/>
    <w:rsid w:val="005917CC"/>
    <w:rsid w:val="0059445E"/>
    <w:rsid w:val="00597051"/>
    <w:rsid w:val="005A6466"/>
    <w:rsid w:val="005D5E13"/>
    <w:rsid w:val="005E494E"/>
    <w:rsid w:val="005E550A"/>
    <w:rsid w:val="00617C56"/>
    <w:rsid w:val="00630315"/>
    <w:rsid w:val="00634DD9"/>
    <w:rsid w:val="006473B8"/>
    <w:rsid w:val="006473FB"/>
    <w:rsid w:val="00654C81"/>
    <w:rsid w:val="00667830"/>
    <w:rsid w:val="0069658D"/>
    <w:rsid w:val="006A4E5B"/>
    <w:rsid w:val="006C20B7"/>
    <w:rsid w:val="006C4629"/>
    <w:rsid w:val="006C55A7"/>
    <w:rsid w:val="006D0D4E"/>
    <w:rsid w:val="006E4F7B"/>
    <w:rsid w:val="006E6E11"/>
    <w:rsid w:val="006E76B4"/>
    <w:rsid w:val="006F1CA0"/>
    <w:rsid w:val="006F2E77"/>
    <w:rsid w:val="00722DC5"/>
    <w:rsid w:val="00730407"/>
    <w:rsid w:val="0073700D"/>
    <w:rsid w:val="00741D5C"/>
    <w:rsid w:val="0074665E"/>
    <w:rsid w:val="0074671E"/>
    <w:rsid w:val="007975C4"/>
    <w:rsid w:val="007A3393"/>
    <w:rsid w:val="007B2B00"/>
    <w:rsid w:val="007E1C95"/>
    <w:rsid w:val="007E4B81"/>
    <w:rsid w:val="0080692B"/>
    <w:rsid w:val="00824CA1"/>
    <w:rsid w:val="00845AA5"/>
    <w:rsid w:val="008531CB"/>
    <w:rsid w:val="00854E07"/>
    <w:rsid w:val="0086071C"/>
    <w:rsid w:val="0088631C"/>
    <w:rsid w:val="00895D96"/>
    <w:rsid w:val="008C4787"/>
    <w:rsid w:val="008C55E3"/>
    <w:rsid w:val="008F0384"/>
    <w:rsid w:val="008F2677"/>
    <w:rsid w:val="00913138"/>
    <w:rsid w:val="009145D0"/>
    <w:rsid w:val="009229FB"/>
    <w:rsid w:val="00972B73"/>
    <w:rsid w:val="00994AFF"/>
    <w:rsid w:val="009B247E"/>
    <w:rsid w:val="009D7122"/>
    <w:rsid w:val="009E3831"/>
    <w:rsid w:val="009F70D7"/>
    <w:rsid w:val="00A23785"/>
    <w:rsid w:val="00A33962"/>
    <w:rsid w:val="00A33A38"/>
    <w:rsid w:val="00A42060"/>
    <w:rsid w:val="00A704C4"/>
    <w:rsid w:val="00A72DAE"/>
    <w:rsid w:val="00A76440"/>
    <w:rsid w:val="00A90348"/>
    <w:rsid w:val="00A971CB"/>
    <w:rsid w:val="00AA51CA"/>
    <w:rsid w:val="00AA673D"/>
    <w:rsid w:val="00AF3CDC"/>
    <w:rsid w:val="00B12BD8"/>
    <w:rsid w:val="00B142C6"/>
    <w:rsid w:val="00B20293"/>
    <w:rsid w:val="00B22478"/>
    <w:rsid w:val="00B242AF"/>
    <w:rsid w:val="00B27D34"/>
    <w:rsid w:val="00B34478"/>
    <w:rsid w:val="00B5153B"/>
    <w:rsid w:val="00B57CB6"/>
    <w:rsid w:val="00B71EB5"/>
    <w:rsid w:val="00B90E55"/>
    <w:rsid w:val="00B91CD5"/>
    <w:rsid w:val="00B9210C"/>
    <w:rsid w:val="00B93920"/>
    <w:rsid w:val="00BC63A7"/>
    <w:rsid w:val="00BD3127"/>
    <w:rsid w:val="00BD55A3"/>
    <w:rsid w:val="00BF071D"/>
    <w:rsid w:val="00BF7202"/>
    <w:rsid w:val="00C00176"/>
    <w:rsid w:val="00C043F4"/>
    <w:rsid w:val="00C05351"/>
    <w:rsid w:val="00C05F7C"/>
    <w:rsid w:val="00C20789"/>
    <w:rsid w:val="00C36E7B"/>
    <w:rsid w:val="00C440CA"/>
    <w:rsid w:val="00C5058B"/>
    <w:rsid w:val="00C549C2"/>
    <w:rsid w:val="00C56E7E"/>
    <w:rsid w:val="00C632F2"/>
    <w:rsid w:val="00C70C1A"/>
    <w:rsid w:val="00C70F7B"/>
    <w:rsid w:val="00C73B98"/>
    <w:rsid w:val="00C7620C"/>
    <w:rsid w:val="00C81309"/>
    <w:rsid w:val="00C84710"/>
    <w:rsid w:val="00C91227"/>
    <w:rsid w:val="00CB22EB"/>
    <w:rsid w:val="00CB5625"/>
    <w:rsid w:val="00D16956"/>
    <w:rsid w:val="00D30BFA"/>
    <w:rsid w:val="00D65002"/>
    <w:rsid w:val="00D6742F"/>
    <w:rsid w:val="00D70264"/>
    <w:rsid w:val="00D935B6"/>
    <w:rsid w:val="00D97F17"/>
    <w:rsid w:val="00DC7530"/>
    <w:rsid w:val="00DD3CBD"/>
    <w:rsid w:val="00DE1A24"/>
    <w:rsid w:val="00DF2E21"/>
    <w:rsid w:val="00E41EFA"/>
    <w:rsid w:val="00E448DB"/>
    <w:rsid w:val="00E828DC"/>
    <w:rsid w:val="00E93BD8"/>
    <w:rsid w:val="00E94F4B"/>
    <w:rsid w:val="00EA2483"/>
    <w:rsid w:val="00EA2BB6"/>
    <w:rsid w:val="00EA52E8"/>
    <w:rsid w:val="00EA7C09"/>
    <w:rsid w:val="00EC07C8"/>
    <w:rsid w:val="00EC1A64"/>
    <w:rsid w:val="00EE0E91"/>
    <w:rsid w:val="00EE7108"/>
    <w:rsid w:val="00EF227C"/>
    <w:rsid w:val="00EF5641"/>
    <w:rsid w:val="00EF7A31"/>
    <w:rsid w:val="00F224DF"/>
    <w:rsid w:val="00F24C3A"/>
    <w:rsid w:val="00F43E0A"/>
    <w:rsid w:val="00F66CA2"/>
    <w:rsid w:val="00F80ADD"/>
    <w:rsid w:val="00FD5918"/>
    <w:rsid w:val="00FF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8F36AE"/>
  <w15:chartTrackingRefBased/>
  <w15:docId w15:val="{3F204265-1ABD-44D9-8C8E-E5D56770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4F4B"/>
  </w:style>
  <w:style w:type="paragraph" w:styleId="Piedepgina">
    <w:name w:val="footer"/>
    <w:basedOn w:val="Normal"/>
    <w:link w:val="PiedepginaC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F4B"/>
  </w:style>
  <w:style w:type="table" w:styleId="Tablaconcuadrcula">
    <w:name w:val="Table Grid"/>
    <w:basedOn w:val="Tablanormal"/>
    <w:uiPriority w:val="39"/>
    <w:rsid w:val="00003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55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B12BD8"/>
    <w:pPr>
      <w:ind w:left="720"/>
      <w:contextualSpacing/>
    </w:pPr>
    <w:rPr>
      <w:rFonts w:ascii="Times New Roman" w:eastAsia="Times New Roman" w:hAnsi="Times New Roman" w:cs="Times New Roman"/>
    </w:rPr>
  </w:style>
  <w:style w:type="paragraph" w:customStyle="1" w:styleId="NOMBREDELPROFESIONAL">
    <w:name w:val="NOMBRE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121830"/>
      <w:kern w:val="24"/>
      <w:sz w:val="40"/>
      <w:szCs w:val="40"/>
      <w:lang w:val="es-ES"/>
    </w:rPr>
  </w:style>
  <w:style w:type="paragraph" w:customStyle="1" w:styleId="Puestodelprofesional">
    <w:name w:val="Puesto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265495"/>
      <w:kern w:val="24"/>
      <w:lang w:val="es-ES"/>
    </w:rPr>
  </w:style>
  <w:style w:type="paragraph" w:customStyle="1" w:styleId="TTULOpanelderecho">
    <w:name w:val="TÍTULO panel derecho"/>
    <w:basedOn w:val="NormalWeb"/>
    <w:qFormat/>
    <w:rsid w:val="00C440CA"/>
    <w:pPr>
      <w:pBdr>
        <w:bottom w:val="single" w:sz="4" w:space="5" w:color="767171" w:themeColor="background2" w:themeShade="80"/>
      </w:pBdr>
      <w:spacing w:before="0" w:beforeAutospacing="0" w:after="0" w:afterAutospacing="0"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Prrafo">
    <w:name w:val="Párrafo"/>
    <w:basedOn w:val="NormalWeb"/>
    <w:qFormat/>
    <w:rsid w:val="00C440CA"/>
    <w:pPr>
      <w:spacing w:before="0" w:beforeAutospacing="0" w:after="0" w:afterAutospacing="0" w:line="264" w:lineRule="auto"/>
    </w:pPr>
    <w:rPr>
      <w:rFonts w:ascii="Arial" w:eastAsia="+mn-ea" w:hAnsi="Arial" w:cs="Arial"/>
      <w:color w:val="121830"/>
      <w:kern w:val="24"/>
      <w:lang w:val="es-ES_tradnl"/>
    </w:rPr>
  </w:style>
  <w:style w:type="paragraph" w:customStyle="1" w:styleId="Textocheckbox">
    <w:name w:val="Texto checkbox"/>
    <w:basedOn w:val="Normal"/>
    <w:qFormat/>
    <w:rsid w:val="00C440CA"/>
    <w:rPr>
      <w:rFonts w:ascii="Arial" w:eastAsia="+mn-ea" w:hAnsi="Arial" w:cs="Arial"/>
      <w:b/>
      <w:bCs/>
      <w:color w:val="797C76"/>
      <w:kern w:val="24"/>
      <w:lang w:val="es-ES_tradnl"/>
    </w:rPr>
  </w:style>
  <w:style w:type="paragraph" w:customStyle="1" w:styleId="TtuloCompaa">
    <w:name w:val="Título Compañí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PuestoCompaia">
    <w:name w:val="Puesto Compañi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Textoperiodoyciudad">
    <w:name w:val="Texto periodo y ciudad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797C76"/>
      <w:kern w:val="24"/>
      <w:sz w:val="20"/>
      <w:szCs w:val="20"/>
      <w:lang w:val="es-ES_tradnl"/>
    </w:rPr>
  </w:style>
  <w:style w:type="paragraph" w:customStyle="1" w:styleId="Textobulletpanelderecho">
    <w:name w:val="Texto bullet panel derecho"/>
    <w:basedOn w:val="Prrafodelista"/>
    <w:qFormat/>
    <w:rsid w:val="00C440CA"/>
    <w:pPr>
      <w:numPr>
        <w:numId w:val="27"/>
      </w:numPr>
      <w:spacing w:line="264" w:lineRule="auto"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TTULOpanelizquierdo">
    <w:name w:val="TÍTUL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b/>
      <w:bCs/>
      <w:color w:val="39A2CF"/>
      <w:kern w:val="24"/>
      <w:sz w:val="18"/>
      <w:szCs w:val="18"/>
      <w:lang w:val="es-ES_tradnl"/>
    </w:rPr>
  </w:style>
  <w:style w:type="paragraph" w:customStyle="1" w:styleId="Pearrafopanelizquierdo">
    <w:name w:val="Pearraf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  <w:style w:type="paragraph" w:customStyle="1" w:styleId="Textobulletpanelizquierdo">
    <w:name w:val="Texto bullet panel izquierdo"/>
    <w:basedOn w:val="Prrafodelista"/>
    <w:qFormat/>
    <w:rsid w:val="00DC7530"/>
    <w:pPr>
      <w:numPr>
        <w:numId w:val="23"/>
      </w:numPr>
      <w:spacing w:line="300" w:lineRule="auto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5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2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0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0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30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60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5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3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6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8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6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3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.NOVACOMP\source\Workspaces\Nova%20Expediente_CMMI\GenerarCurriculum_Dev\WebUI\Templates\07-CV%20Plantilla%20NovaTesting%20Espano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F02FC9-9B4B-044D-9637-76D315EF0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07-CV Plantilla NovaTesting Espanol.dotx</Template>
  <TotalTime>0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Jose Rivera Ramirez</dc:creator>
  <cp:keywords/>
  <dc:description/>
  <cp:lastModifiedBy>Sergi Jose Rivera Ramirez</cp:lastModifiedBy>
  <cp:revision>1</cp:revision>
  <dcterms:created xsi:type="dcterms:W3CDTF">2023-05-25T14:06:00Z</dcterms:created>
  <dcterms:modified xsi:type="dcterms:W3CDTF">2023-05-25T14:06:00Z</dcterms:modified>
</cp:coreProperties>
</file>